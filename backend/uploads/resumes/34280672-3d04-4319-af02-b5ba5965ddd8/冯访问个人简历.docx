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52633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848360</wp:posOffset>
                </wp:positionH>
                <wp:positionV relativeFrom="paragraph">
                  <wp:posOffset>-786765</wp:posOffset>
                </wp:positionV>
                <wp:extent cx="1721485" cy="760730"/>
                <wp:effectExtent l="0" t="0" r="0" b="0"/>
                <wp:wrapNone/>
                <wp:docPr id="95" name="文本框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91360" y="500380"/>
                          <a:ext cx="1721485" cy="760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DF2BC1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冯访问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9" o:spid="_x0000_s1026" o:spt="202" type="#_x0000_t202" style="position:absolute;left:0pt;margin-left:66.8pt;margin-top:-61.95pt;height:59.9pt;width:135.55pt;z-index:251683840;mso-width-relative:page;mso-height-relative:page;" filled="f" stroked="f" coordsize="21600,21600" o:gfxdata="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IfUJO2wAAAAsBAAAPAAAAAAAA&#10;AAEAIAAAACIAAABkcnMvZG93bnJldi54bWxQSwECFAAUAAAACACHTuJAqIDPzUgCAAB0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8DF2BC1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冯访问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2331720</wp:posOffset>
                </wp:positionH>
                <wp:positionV relativeFrom="paragraph">
                  <wp:posOffset>-84455</wp:posOffset>
                </wp:positionV>
                <wp:extent cx="2694940" cy="775970"/>
                <wp:effectExtent l="0" t="0" r="0" b="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65525" y="1182370"/>
                          <a:ext cx="2695158" cy="775961"/>
                          <a:chOff x="3584" y="2198"/>
                          <a:chExt cx="2969" cy="1239"/>
                        </a:xfrm>
                      </wpg:grpSpPr>
                      <wps:wsp>
                        <wps:cNvPr id="24" name="文本框 399"/>
                        <wps:cNvSpPr txBox="1"/>
                        <wps:spPr>
                          <a:xfrm>
                            <a:off x="3584" y="2198"/>
                            <a:ext cx="2328" cy="5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8BAFFA">
                              <w:pPr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pacing w:val="6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学校：苏州大学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" name="文本框 399"/>
                        <wps:cNvSpPr txBox="1"/>
                        <wps:spPr>
                          <a:xfrm>
                            <a:off x="3584" y="2534"/>
                            <a:ext cx="2328" cy="5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FBCF5C">
                              <w:pPr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pacing w:val="6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年龄：20岁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" name="文本框 399"/>
                        <wps:cNvSpPr txBox="1"/>
                        <wps:spPr>
                          <a:xfrm>
                            <a:off x="3584" y="2842"/>
                            <a:ext cx="2969" cy="5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D811D4">
                              <w:pPr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pacing w:val="6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研究方向：药学，AI，Vibe coding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3.6pt;margin-top:-6.65pt;height:61.1pt;width:212.2pt;z-index:251684864;mso-width-relative:page;mso-height-relative:page;" coordorigin="3584,2198" coordsize="2969,1239" o:gfxdata="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kp6M/tsAAAALAQAADwAA&#10;AAAAAAABACAAAAAiAAAAZHJzL2Rvd25yZXYueG1sUEsBAhQAFAAAAAgAh07iQNFWxsT3AgAAxQoA&#10;AA4AAAAAAAAAAQAgAAAAKgEAAGRycy9lMm9Eb2MueG1sUEsFBgAAAAAGAAYAWQEAAJMGAAAAAA==&#10;">
                <o:lock v:ext="edit" aspectratio="f"/>
                <v:shape id="文本框 399" o:spid="_x0000_s1026" o:spt="202" type="#_x0000_t202" style="position:absolute;left:3584;top:2198;height:595;width:2328;" filled="f" stroked="f" coordsize="21600,21600" o:gfxdata="UEsDBAoAAAAAAIdO4kAAAAAAAAAAAAAAAAAEAAAAZHJzL1BLAwQUAAAACACHTuJAenOFPr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OFP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38BAFFA">
                        <w:pPr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pacing w:val="6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学校：苏州大学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584;top:2534;height:595;width:2328;" filled="f" stroked="f" coordsize="21600,21600" o:gfxdata="UEsDBAoAAAAAAIdO4kAAAAAAAAAAAAAAAAAEAAAAZHJzL1BLAwQUAAAACACHTuJAFT8gpb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qS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8gp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2FBCF5C">
                        <w:pPr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pacing w:val="6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年龄：20岁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584;top:2842;height:595;width:2969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DD811D4">
                        <w:pPr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pacing w:val="6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研究方向：药学，AI，Vibe coding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微软雅黑" w:hAnsi="微软雅黑" w:eastAsia="微软雅黑" w:cs="微软雅黑"/>
          <w:sz w:val="21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857250</wp:posOffset>
                </wp:positionH>
                <wp:positionV relativeFrom="paragraph">
                  <wp:posOffset>-89535</wp:posOffset>
                </wp:positionV>
                <wp:extent cx="1492250" cy="786130"/>
                <wp:effectExtent l="0" t="0" r="0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005330" y="1144270"/>
                          <a:ext cx="1492250" cy="786130"/>
                          <a:chOff x="3419" y="2138"/>
                          <a:chExt cx="2350" cy="1238"/>
                        </a:xfrm>
                      </wpg:grpSpPr>
                      <wps:wsp>
                        <wps:cNvPr id="19" name="文本框 399"/>
                        <wps:cNvSpPr txBox="1"/>
                        <wps:spPr>
                          <a:xfrm>
                            <a:off x="3419" y="2138"/>
                            <a:ext cx="2328" cy="5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3AC849">
                              <w:pPr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pacing w:val="6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性别：男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" name="文本框 399"/>
                        <wps:cNvSpPr txBox="1"/>
                        <wps:spPr>
                          <a:xfrm>
                            <a:off x="3441" y="2441"/>
                            <a:ext cx="2328" cy="6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BA2686">
                              <w:pPr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pacing w:val="6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籍贯：安徽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1" name="文本框 399"/>
                        <wps:cNvSpPr txBox="1"/>
                        <wps:spPr>
                          <a:xfrm>
                            <a:off x="3419" y="2760"/>
                            <a:ext cx="2328" cy="6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493C59">
                              <w:pPr>
                                <w:rPr>
                                  <w:rFonts w:hint="default" w:ascii="MiSans" w:hAnsi="MiSans" w:eastAsia="MiSans" w:cs="MiSans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MiSans" w:hAnsi="MiSans" w:eastAsia="MiSans" w:cs="MiSans"/>
                                  <w:b w:val="0"/>
                                  <w:bCs w:val="0"/>
                                  <w:i w:val="0"/>
                                  <w:iCs w:val="0"/>
                                  <w:color w:val="FFFFFF" w:themeColor="background1"/>
                                  <w:spacing w:val="6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学历：学士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7.5pt;margin-top:-7.05pt;height:61.9pt;width:117.5pt;z-index:251686912;mso-width-relative:page;mso-height-relative:page;" coordorigin="3419,2138" coordsize="2350,1238" o:gfxdata="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">
                <o:lock v:ext="edit" aspectratio="f"/>
                <v:shape id="文本框 399" o:spid="_x0000_s1026" o:spt="202" type="#_x0000_t202" style="position:absolute;left:3419;top:2138;height:595;width:2328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53AC849">
                        <w:pPr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pacing w:val="6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性别：男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441;top:2441;height:616;width:2328;" filled="f" stroked="f" coordsize="21600,21600" o:gfxdata="UEsDBAoAAAAAAIdO4kAAAAAAAAAAAAAAAAAEAAAAZHJzL1BLAwQUAAAACACHTuJABUiDPb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FYH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SIM9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FBA2686">
                        <w:pPr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pacing w:val="6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籍贯：安徽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419;top:2760;height:616;width:2328;" filled="f" stroked="f" coordsize="21600,21600" o:gfxdata="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BCam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5493C59">
                        <w:pPr>
                          <w:rPr>
                            <w:rFonts w:hint="default" w:ascii="MiSans" w:hAnsi="MiSans" w:eastAsia="MiSans" w:cs="MiSans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MiSans" w:hAnsi="MiSans" w:eastAsia="MiSans" w:cs="MiSans"/>
                            <w:b w:val="0"/>
                            <w:bCs w:val="0"/>
                            <w:i w:val="0"/>
                            <w:iCs w:val="0"/>
                            <w:color w:val="FFFFFF" w:themeColor="background1"/>
                            <w:spacing w:val="6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学历：学士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-629285</wp:posOffset>
                </wp:positionH>
                <wp:positionV relativeFrom="paragraph">
                  <wp:posOffset>1651635</wp:posOffset>
                </wp:positionV>
                <wp:extent cx="6774180" cy="0"/>
                <wp:effectExtent l="0" t="6350" r="7620" b="635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1315" y="2566035"/>
                          <a:ext cx="67741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9.55pt;margin-top:130.05pt;height:0pt;width:533.4pt;z-index:251667456;mso-width-relative:page;mso-height-relative:page;" filled="f" stroked="t" coordsize="21600,21600" o:gfxdata="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kCG8ctUAAAALAQAADwAAAAAAAAABACAAAAAiAAAA&#10;ZHJzL2Rvd25yZXYueG1sUEsBAhQAFAAAAAgAh07iQELx9lYKAgAA+AMAAA4AAAAAAAAAAQAgAAAA&#10;JAEAAGRycy9lMm9Eb2MueG1sUEsFBgAAAAAGAAYAWQEAAKAFAAAAAA==&#10;">
                <v:fill on="f" focussize="0,0"/>
                <v:stroke weight="1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-629285</wp:posOffset>
                </wp:positionH>
                <wp:positionV relativeFrom="paragraph">
                  <wp:posOffset>1089660</wp:posOffset>
                </wp:positionV>
                <wp:extent cx="6774180" cy="0"/>
                <wp:effectExtent l="0" t="6350" r="7620" b="63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1315" y="2004060"/>
                          <a:ext cx="67741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9.55pt;margin-top:85.8pt;height:0pt;width:533.4pt;z-index:251665408;mso-width-relative:page;mso-height-relative:page;" filled="f" stroked="t" coordsize="21600,21600" o:gfxdata="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5DIJtUAAAALAQAADwAAAAAAAAABACAAAAAiAAAAZHJz&#10;L2Rvd25yZXYueG1sUEsBAhQAFAAAAAgAh07iQARfWpMHAgAA9gMAAA4AAAAAAAAAAQAgAAAAJAEA&#10;AGRycy9lMm9Eb2MueG1sUEsFBgAAAAAGAAYAWQEAAJ0FAAAAAA==&#10;">
                <v:fill on="f" focussize="0,0"/>
                <v:stroke weight="1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3563620</wp:posOffset>
                </wp:positionH>
                <wp:positionV relativeFrom="paragraph">
                  <wp:posOffset>1153795</wp:posOffset>
                </wp:positionV>
                <wp:extent cx="2558415" cy="517525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8415" cy="517525"/>
                          <a:chOff x="10444" y="3592"/>
                          <a:chExt cx="3748" cy="815"/>
                        </a:xfrm>
                      </wpg:grpSpPr>
                      <wps:wsp>
                        <wps:cNvPr id="44" name="文本框 399"/>
                        <wps:cNvSpPr txBox="1"/>
                        <wps:spPr>
                          <a:xfrm>
                            <a:off x="11639" y="3592"/>
                            <a:ext cx="1359" cy="3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ECC04A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240" w:lineRule="exact"/>
                                <w:jc w:val="center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pacing w:val="6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Email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5" name="文本框 399"/>
                        <wps:cNvSpPr txBox="1"/>
                        <wps:spPr>
                          <a:xfrm>
                            <a:off x="10444" y="3861"/>
                            <a:ext cx="3749" cy="5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2C59F2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260" w:lineRule="exact"/>
                                <w:jc w:val="center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6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fengfangwen061026@gmail.com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0.6pt;margin-top:90.85pt;height:40.75pt;width:201.45pt;z-index:251672576;mso-width-relative:page;mso-height-relative:page;" coordorigin="10444,3592" coordsize="3748,815" o:gfxdata="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IAYNtvbAAAACwEAAA8AAAAAAAAAAQAgAAAAIgAAAGRycy9k&#10;b3ducmV2LnhtbFBLAQIUABQAAAAIAIdO4kCSLP+w4wIAACgIAAAOAAAAAAAAAAEAIAAAACoBAABk&#10;cnMvZTJvRG9jLnhtbFBLBQYAAAAABgAGAFkBAAB/BgAAAAA=&#10;">
                <o:lock v:ext="edit" aspectratio="f"/>
                <v:shape id="文本框 399" o:spid="_x0000_s1026" o:spt="202" type="#_x0000_t202" style="position:absolute;left:11639;top:3592;height:372;width:1359;" filled="f" stroked="f" coordsize="21600,21600" o:gfxdata="UEsDBAoAAAAAAIdO4kAAAAAAAAAAAAAAAAAEAAAAZHJzL1BLAwQUAAAACACHTuJAp6xgnr0AAADb&#10;AAAADwAAAGRycy9kb3ducmV2LnhtbEWPS6vCMBSE94L/IRzBnaaK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rGCe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6ECC04A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240" w:lineRule="exact"/>
                          <w:jc w:val="center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olor w:val="000000" w:themeColor="text1"/>
                            <w:spacing w:val="6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Email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10444;top:3861;height:546;width:3749;" filled="f" stroked="f" coordsize="21600,21600" o:gfxdata="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jgxQW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52C59F2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260" w:lineRule="exact"/>
                          <w:jc w:val="center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6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fengfangwen061026@gmail.com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3329305</wp:posOffset>
                </wp:positionH>
                <wp:positionV relativeFrom="paragraph">
                  <wp:posOffset>1278890</wp:posOffset>
                </wp:positionV>
                <wp:extent cx="0" cy="267335"/>
                <wp:effectExtent l="6350" t="0" r="6350" b="1206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70450" y="2143760"/>
                          <a:ext cx="0" cy="2673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62.15pt;margin-top:100.7pt;height:21.05pt;width:0pt;z-index:251666432;mso-width-relative:page;mso-height-relative:page;" filled="f" stroked="t" coordsize="21600,21600" o:gfxdata="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F6xCI3VAAAACwEAAA8AAAAAAAAAAQAgAAAAIgAAAGRycy9k&#10;b3ducmV2LnhtbFBLAQIUABQAAAAIAIdO4kAeyNkzBQIAAPYDAAAOAAAAAAAAAAEAIAAAACQBAABk&#10;cnMvZTJvRG9jLnhtbFBLBQYAAAAABgAGAFkBAACbBQAAAAA=&#10;">
                <v:fill on="f" focussize="0,0"/>
                <v:stroke weight="1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1670050</wp:posOffset>
                </wp:positionH>
                <wp:positionV relativeFrom="paragraph">
                  <wp:posOffset>1189990</wp:posOffset>
                </wp:positionV>
                <wp:extent cx="1424940" cy="44577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4940" cy="445770"/>
                          <a:chOff x="7768" y="3583"/>
                          <a:chExt cx="2244" cy="702"/>
                        </a:xfrm>
                      </wpg:grpSpPr>
                      <wps:wsp>
                        <wps:cNvPr id="38" name="文本框 399"/>
                        <wps:cNvSpPr txBox="1"/>
                        <wps:spPr>
                          <a:xfrm>
                            <a:off x="8211" y="3583"/>
                            <a:ext cx="1359" cy="3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9D1CC7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240" w:lineRule="exact"/>
                                <w:jc w:val="center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pacing w:val="6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Phone</w:t>
                              </w:r>
                            </w:p>
                            <w:p w14:paraId="6F651591">
                              <w:pPr>
                                <w:rPr>
                                  <w:rFonts w:hint="eastAsia" w:ascii="微软雅黑" w:hAnsi="微软雅黑" w:eastAsia="微软雅黑" w:cs="微软雅黑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9" name="文本框 399"/>
                        <wps:cNvSpPr txBox="1"/>
                        <wps:spPr>
                          <a:xfrm>
                            <a:off x="7768" y="3879"/>
                            <a:ext cx="2245" cy="4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BD164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260" w:lineRule="exact"/>
                                <w:jc w:val="center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15950964929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1.5pt;margin-top:93.7pt;height:35.1pt;width:112.2pt;z-index:251667456;mso-width-relative:page;mso-height-relative:page;" coordorigin="7768,3583" coordsize="2244,702" o:gfxdata="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JgOoNoAAAALAQAADwAAAAAAAAABACAAAAAiAAAAZHJzL2Rvd25yZXYu&#10;eG1sUEsBAhQAFAAAAAgAh07iQEoJvXXdAgAAIwgAAA4AAAAAAAAAAQAgAAAAKQEAAGRycy9lMm9E&#10;b2MueG1sUEsFBgAAAAAGAAYAWQEAAHgGAAAAAA==&#10;">
                <o:lock v:ext="edit" aspectratio="f"/>
                <v:shape id="文本框 399" o:spid="_x0000_s1026" o:spt="202" type="#_x0000_t202" style="position:absolute;left:8211;top:3583;height:372;width:1359;" filled="f" stroked="f" coordsize="21600,21600" o:gfxdata="UEsDBAoAAAAAAIdO4kAAAAAAAAAAAAAAAAAEAAAAZHJzL1BLAwQUAAAACACHTuJAfucZ5r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cZ5r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B9D1CC7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240" w:lineRule="exact"/>
                          <w:jc w:val="center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olor w:val="000000" w:themeColor="text1"/>
                            <w:spacing w:val="6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Phone</w:t>
                        </w:r>
                      </w:p>
                      <w:p w14:paraId="6F651591">
                        <w:pPr>
                          <w:rPr>
                            <w:rFonts w:hint="eastAsia" w:ascii="微软雅黑" w:hAnsi="微软雅黑" w:eastAsia="微软雅黑" w:cs="微软雅黑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文本框 399" o:spid="_x0000_s1026" o:spt="202" type="#_x0000_t202" style="position:absolute;left:7768;top:3879;height:406;width:2245;" filled="f" stroked="f" coordsize="21600,21600" o:gfxdata="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u8f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2BD164E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260" w:lineRule="exact"/>
                          <w:jc w:val="center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15950964929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-554990</wp:posOffset>
                </wp:positionH>
                <wp:positionV relativeFrom="paragraph">
                  <wp:posOffset>1189990</wp:posOffset>
                </wp:positionV>
                <wp:extent cx="1756410" cy="445135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6410" cy="445135"/>
                          <a:chOff x="3780" y="3583"/>
                          <a:chExt cx="2766" cy="701"/>
                        </a:xfrm>
                      </wpg:grpSpPr>
                      <wps:wsp>
                        <wps:cNvPr id="31" name="文本框 399"/>
                        <wps:cNvSpPr txBox="1"/>
                        <wps:spPr>
                          <a:xfrm>
                            <a:off x="4484" y="3583"/>
                            <a:ext cx="1359" cy="3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547302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240" w:lineRule="exact"/>
                                <w:jc w:val="center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pacing w:val="6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文本框 399"/>
                        <wps:cNvSpPr txBox="1"/>
                        <wps:spPr>
                          <a:xfrm>
                            <a:off x="3780" y="3878"/>
                            <a:ext cx="2766" cy="4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08D365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260" w:lineRule="exact"/>
                                <w:jc w:val="center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000000" w:themeColor="text1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江苏省苏州市张家港市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3.7pt;margin-top:93.7pt;height:35.05pt;width:138.3pt;z-index:251669504;mso-width-relative:page;mso-height-relative:page;" coordorigin="3780,3583" coordsize="2766,701" o:gfxdata="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Aod4vO2gAAAAsBAAAPAAAAAAAAAAEAIAAAACIAAABkcnMvZG93bnJldi54bWxQ&#10;SwECFAAUAAAACACHTuJAP3bBedkCAAAjCAAADgAAAAAAAAABACAAAAApAQAAZHJzL2Uyb0RvYy54&#10;bWxQSwUGAAAAAAYABgBZAQAAdAYAAAAA&#10;">
                <o:lock v:ext="edit" aspectratio="f"/>
                <v:shape id="文本框 399" o:spid="_x0000_s1026" o:spt="202" type="#_x0000_t202" style="position:absolute;left:4484;top:3583;height:372;width:1359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B547302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240" w:lineRule="exact"/>
                          <w:jc w:val="center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olor w:val="000000" w:themeColor="text1"/>
                            <w:spacing w:val="6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Address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780;top:3878;height:406;width:2766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608D365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260" w:lineRule="exact"/>
                          <w:jc w:val="center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000000" w:themeColor="text1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江苏省苏州市张家港市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1272540</wp:posOffset>
                </wp:positionV>
                <wp:extent cx="0" cy="280035"/>
                <wp:effectExtent l="6350" t="0" r="6350" b="1206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60320" y="2143760"/>
                          <a:ext cx="0" cy="2800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3.05pt;margin-top:100.2pt;height:22.05pt;width:0pt;z-index:251668480;mso-width-relative:page;mso-height-relative:page;" filled="f" stroked="t" coordsize="21600,21600" o:gfxdata="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fdgcO9UAAAALAQAADwAAAAAAAAABACAAAAAiAAAAZHJzL2Rv&#10;d25yZXYueG1sUEsBAhQAFAAAAAgAh07iQHJkwqIEAgAA+AMAAA4AAAAAAAAAAQAgAAAAJAEAAGRy&#10;cy9lMm9Eb2MueG1sUEsFBgAAAAAGAAYAWQEAAJoFAAAAAA==&#10;">
                <v:fill on="f" focussize="0,0"/>
                <v:stroke weight="1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-340360</wp:posOffset>
                </wp:positionH>
                <wp:positionV relativeFrom="paragraph">
                  <wp:posOffset>4197985</wp:posOffset>
                </wp:positionV>
                <wp:extent cx="113030" cy="113030"/>
                <wp:effectExtent l="0" t="0" r="1270" b="1270"/>
                <wp:wrapNone/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6.8pt;margin-top:330.55pt;height:8.9pt;width:8.9pt;z-index:251691008;v-text-anchor:middle;mso-width-relative:page;mso-height-relative:page;" fillcolor="#595959 [2109]" filled="t" stroked="f" coordsize="21600,21600" o:gfxdata="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4qf0t2gAAAAsBAAAPAAAAAAAA&#10;AAEAIAAAACIAAABkcnMvZG93bnJldi54bWxQSwECFAAUAAAACACHTuJADZN8lYICAAAGBQAADgAA&#10;AAAAAAABACAAAAAp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8374380</wp:posOffset>
                </wp:positionV>
                <wp:extent cx="275590" cy="275590"/>
                <wp:effectExtent l="0" t="0" r="3810" b="381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" cy="275590"/>
                          <a:chOff x="1411" y="14919"/>
                          <a:chExt cx="434" cy="434"/>
                        </a:xfrm>
                      </wpg:grpSpPr>
                      <wps:wsp>
                        <wps:cNvPr id="86" name="椭圆 86"/>
                        <wps:cNvSpPr/>
                        <wps:spPr>
                          <a:xfrm>
                            <a:off x="1411" y="14919"/>
                            <a:ext cx="434" cy="43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图片 88" descr="自我评价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461" y="14976"/>
                            <a:ext cx="331" cy="3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2pt;margin-top:659.4pt;height:21.7pt;width:21.7pt;z-index:251688960;mso-width-relative:page;mso-height-relative:page;" coordorigin="1411,14919" coordsize="434,434" o:gfxdata="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">
                <o:lock v:ext="edit" aspectratio="f"/>
                <v:shape id="_x0000_s1026" o:spid="_x0000_s1026" o:spt="3" type="#_x0000_t3" style="position:absolute;left:1411;top:14919;height:434;width:434;v-text-anchor:middle;" fillcolor="#595959 [2109]" filled="t" stroked="f" coordsize="21600,21600" o:gfxdata="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BsCi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自我评价" type="#_x0000_t75" style="position:absolute;left:1461;top:14976;height:331;width:331;" filled="f" o:preferrelative="t" stroked="f" coordsize="21600,21600" o:gfxdata="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sd2R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-340360</wp:posOffset>
                </wp:positionH>
                <wp:positionV relativeFrom="paragraph">
                  <wp:posOffset>6685915</wp:posOffset>
                </wp:positionV>
                <wp:extent cx="113030" cy="113030"/>
                <wp:effectExtent l="0" t="0" r="1270" b="1270"/>
                <wp:wrapNone/>
                <wp:docPr id="89" name="椭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6.8pt;margin-top:526.45pt;height:8.9pt;width:8.9pt;z-index:251679744;v-text-anchor:middle;mso-width-relative:page;mso-height-relative:page;" fillcolor="#595959 [2109]" filled="t" stroked="f" coordsize="21600,21600" o:gfxdata="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Yw32utsAAAANAQAADwAAAAAA&#10;AAABACAAAAAiAAAAZHJzL2Rvd25yZXYueG1sUEsBAhQAFAAAAAgAh07iQHxneqKCAgAACAUAAA4A&#10;AAAAAAAAAQAgAAAAKgEAAGRycy9lMm9Eb2MueG1sUEsFBgAAAAAGAAYAWQEAAB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-60325</wp:posOffset>
                </wp:positionH>
                <wp:positionV relativeFrom="paragraph">
                  <wp:posOffset>8274685</wp:posOffset>
                </wp:positionV>
                <wp:extent cx="5768340" cy="898525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898525"/>
                          <a:chOff x="2047" y="14745"/>
                          <a:chExt cx="9084" cy="1415"/>
                        </a:xfrm>
                      </wpg:grpSpPr>
                      <wpg:grpSp>
                        <wpg:cNvPr id="58" name="组合 58"/>
                        <wpg:cNvGrpSpPr/>
                        <wpg:grpSpPr>
                          <a:xfrm>
                            <a:off x="2047" y="14745"/>
                            <a:ext cx="9084" cy="584"/>
                            <a:chOff x="2047" y="14619"/>
                            <a:chExt cx="9084" cy="584"/>
                          </a:xfrm>
                        </wpg:grpSpPr>
                        <wps:wsp>
                          <wps:cNvPr id="54" name="直接连接符 54"/>
                          <wps:cNvCnPr/>
                          <wps:spPr>
                            <a:xfrm>
                              <a:off x="2047" y="15203"/>
                              <a:ext cx="9084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" name="文本框 399"/>
                          <wps:cNvSpPr txBox="1"/>
                          <wps:spPr>
                            <a:xfrm>
                              <a:off x="2053" y="14619"/>
                              <a:ext cx="5929" cy="5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8826A5"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before="0" w:beforeLines="50" w:line="240" w:lineRule="exact"/>
                                  <w:jc w:val="left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pacing w:val="0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pacing w:val="0"/>
                                    <w:sz w:val="28"/>
                                    <w:szCs w:val="28"/>
                                    <w:lang w:val="en-US" w:eastAsia="zh-CN"/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自我评价  SELF EVALUTATION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0" name="文本框 399"/>
                        <wps:cNvSpPr txBox="1"/>
                        <wps:spPr>
                          <a:xfrm>
                            <a:off x="2051" y="15376"/>
                            <a:ext cx="6740" cy="7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79A798"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性格开朗，善于思考，时间管理能力强。</w:t>
                              </w:r>
                            </w:p>
                            <w:p w14:paraId="353839E5"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学习能力强，乐于接受新鲜事物，信息检索能力强，能跟踪并获得最新信息。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75pt;margin-top:651.55pt;height:70.75pt;width:454.2pt;z-index:251670528;mso-width-relative:page;mso-height-relative:page;" coordorigin="2047,14745" coordsize="9084,1415" o:gfxdata="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">
                <o:lock v:ext="edit" aspectratio="f"/>
                <v:group id="_x0000_s1026" o:spid="_x0000_s1026" o:spt="203" style="position:absolute;left:2047;top:14745;height:584;width:9084;" coordorigin="2047,14619" coordsize="9084,584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<o:lock v:ext="edit" aspectratio="f"/>
                  <v:line id="_x0000_s1026" o:spid="_x0000_s1026" o:spt="20" style="position:absolute;left:2047;top:15203;height:0;width:9084;" filled="f" stroked="t" coordsize="21600,21600" o:gfxdata="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jxiS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808080 [1629]" miterlimit="8" joinstyle="miter"/>
                    <v:imagedata o:title=""/>
                    <o:lock v:ext="edit" aspectratio="f"/>
                  </v:line>
                  <v:shape id="文本框 399" o:spid="_x0000_s1026" o:spt="202" type="#_x0000_t202" style="position:absolute;left:2053;top:14619;height:530;width:5929;" filled="f" stroked="f" coordsize="21600,21600" o:gfxdata="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p2g0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48826A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before="0" w:beforeLines="50" w:line="240" w:lineRule="exact"/>
                            <w:jc w:val="left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pacing w:val="0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pacing w:val="0"/>
                              <w:sz w:val="28"/>
                              <w:szCs w:val="28"/>
                              <w:lang w:val="en-US" w:eastAsia="zh-CN"/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自我评价  SELF EVALUTATION</w:t>
                          </w:r>
                        </w:p>
                      </w:txbxContent>
                    </v:textbox>
                  </v:shape>
                </v:group>
                <v:shape id="文本框 399" o:spid="_x0000_s1026" o:spt="202" type="#_x0000_t202" style="position:absolute;left:2051;top:15376;height:784;width:6740;" filled="f" stroked="f" coordsize="21600,21600" o:gfxdata="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usIL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D79A798"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性格开朗，善于思考，时间管理能力强。</w:t>
                        </w:r>
                      </w:p>
                      <w:p w14:paraId="353839E5"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学习能力强，乐于接受新鲜事物，信息检索能力强，能跟踪并获得最新信息。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-90805</wp:posOffset>
                </wp:positionH>
                <wp:positionV relativeFrom="paragraph">
                  <wp:posOffset>3575050</wp:posOffset>
                </wp:positionV>
                <wp:extent cx="5768340" cy="2621915"/>
                <wp:effectExtent l="0" t="0" r="10160" b="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2621915"/>
                          <a:chOff x="3816" y="9992"/>
                          <a:chExt cx="9084" cy="4129"/>
                        </a:xfrm>
                      </wpg:grpSpPr>
                      <wps:wsp>
                        <wps:cNvPr id="14" name="直接连接符 14"/>
                        <wps:cNvCnPr/>
                        <wps:spPr>
                          <a:xfrm>
                            <a:off x="3816" y="10603"/>
                            <a:ext cx="908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文本框 399"/>
                        <wps:cNvSpPr txBox="1"/>
                        <wps:spPr>
                          <a:xfrm>
                            <a:off x="3822" y="9992"/>
                            <a:ext cx="5484" cy="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163A41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50" w:line="240" w:lineRule="exact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8"/>
                                  <w:szCs w:val="2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项目经历 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1" name="文本框 399"/>
                        <wps:cNvSpPr txBox="1"/>
                        <wps:spPr>
                          <a:xfrm>
                            <a:off x="3822" y="10671"/>
                            <a:ext cx="8416" cy="3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EEC281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2025-12~2026-01     苏州大学校园OPC创新培育大赛                校级一等奖  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   </w:t>
                              </w:r>
                            </w:p>
                            <w:p w14:paraId="2B6FBE2A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独立参赛，完成苏大云智项目的开发，部署上线的全流程，并制作PPT、宣传视频，路演答辩。</w:t>
                              </w:r>
                            </w:p>
                            <w:p w14:paraId="2F986482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2025-01~2026-02      南京黑客松S2 AI+健康赛道                    最佳技术奖</w:t>
                              </w:r>
                            </w:p>
                            <w:p w14:paraId="3B5F038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二人团队，我负责对nature已发布的空间转录组的超分辨率模型的算法复现，优化（优化至可在笔记本上运行），宣传预览页面设计 。         </w:t>
                              </w:r>
                            </w:p>
                            <w:p w14:paraId="1A45856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2025-01~至今          全国大学生创新创业大赛                       正在参赛</w:t>
                              </w:r>
                            </w:p>
                            <w:p w14:paraId="404A893A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作为负责人，负责团队组建，云智系列校园服务平台的设计与搭建，专利正在申请中</w:t>
                              </w:r>
                            </w:p>
                            <w:p w14:paraId="316F400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0"/>
                                  <w:szCs w:val="20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2025-01~至今          全国大学生创新创业大赛                       正在参赛</w:t>
                              </w:r>
                            </w:p>
                            <w:p w14:paraId="432C958B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作为参与者，负责医学影像识别项目的前端页面设计，前后端服务打通。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15pt;margin-top:281.5pt;height:206.45pt;width:454.2pt;z-index:251662336;mso-width-relative:page;mso-height-relative:page;" coordorigin="3816,9992" coordsize="9084,4129" o:gfxdata="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">
                <o:lock v:ext="edit" aspectratio="f"/>
                <v:line id="_x0000_s1026" o:spid="_x0000_s1026" o:spt="20" style="position:absolute;left:3816;top:10603;height:0;width:9084;" filled="f" stroked="t" coordsize="21600,21600" o:gfxdata="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yX/k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shape id="文本框 399" o:spid="_x0000_s1026" o:spt="202" type="#_x0000_t202" style="position:absolute;left:3822;top:9992;height:530;width:5484;" filled="f" stroked="f" coordsize="21600,21600" o:gfxdata="UEsDBAoAAAAAAIdO4kAAAAAAAAAAAAAAAAAEAAAAZHJzL1BLAwQUAAAACACHTuJAXU7wQL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ff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U7wQL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A163A41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50" w:line="240" w:lineRule="exact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olor w:val="000000" w:themeColor="text1"/>
                            <w:spacing w:val="0"/>
                            <w:sz w:val="28"/>
                            <w:szCs w:val="2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项目经历  EXPERIENCE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822;top:10671;height:3450;width:8416;" filled="f" stroked="f" coordsize="21600,21600" o:gfxdata="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AlX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7EEC281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0"/>
                            <w:szCs w:val="20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2025-12~2026-01     苏州大学校园OPC创新培育大赛                校级一等奖  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   </w:t>
                        </w:r>
                      </w:p>
                      <w:p w14:paraId="2B6FBE2A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独立参赛，完成苏大云智项目的开发，部署上线的全流程，并制作PPT、宣传视频，路演答辩。</w:t>
                        </w:r>
                      </w:p>
                      <w:p w14:paraId="2F986482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0"/>
                            <w:szCs w:val="20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0"/>
                            <w:szCs w:val="20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2025-01~2026-02      南京黑客松S2 AI+健康赛道                    最佳技术奖</w:t>
                        </w:r>
                      </w:p>
                      <w:p w14:paraId="3B5F038F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二人团队，我负责对nature已发布的空间转录组的超分辨率模型的算法复现，优化（优化至可在笔记本上运行），宣传预览页面设计 。         </w:t>
                        </w:r>
                      </w:p>
                      <w:p w14:paraId="1A458563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0"/>
                            <w:szCs w:val="20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0"/>
                            <w:szCs w:val="20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2025-01~至今          全国大学生创新创业大赛                       正在参赛</w:t>
                        </w:r>
                      </w:p>
                      <w:p w14:paraId="404A893A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作为负责人，负责团队组建，云智系列校园服务平台的设计与搭建，专利正在申请中</w:t>
                        </w:r>
                      </w:p>
                      <w:p w14:paraId="316F4008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0"/>
                            <w:szCs w:val="20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0"/>
                            <w:szCs w:val="20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2025-01~至今          全国大学生创新创业大赛                       正在参赛</w:t>
                        </w:r>
                      </w:p>
                      <w:p w14:paraId="432C958B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作为参与者，负责医学影像识别项目的前端页面设计，前后端服务打通。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7338695</wp:posOffset>
                </wp:positionV>
                <wp:extent cx="5768340" cy="1219835"/>
                <wp:effectExtent l="0" t="0" r="1016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1219835"/>
                          <a:chOff x="3816" y="14364"/>
                          <a:chExt cx="9084" cy="1921"/>
                        </a:xfrm>
                      </wpg:grpSpPr>
                      <wps:wsp>
                        <wps:cNvPr id="53" name="直接连接符 53"/>
                        <wps:cNvCnPr/>
                        <wps:spPr>
                          <a:xfrm>
                            <a:off x="3816" y="14957"/>
                            <a:ext cx="908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文本框 399"/>
                        <wps:cNvSpPr txBox="1"/>
                        <wps:spPr>
                          <a:xfrm>
                            <a:off x="3822" y="14364"/>
                            <a:ext cx="5929" cy="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BB417A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50" w:line="240" w:lineRule="exact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8"/>
                                  <w:szCs w:val="2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荣誉奖项  HONORARY AWARD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文本框 399"/>
                        <wps:cNvSpPr txBox="1"/>
                        <wps:spPr>
                          <a:xfrm>
                            <a:off x="3871" y="15054"/>
                            <a:ext cx="8406" cy="12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4E2D9E"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2026参加“苏州大学校园OPC创新培育大赛”获得校级一等奖</w:t>
                              </w:r>
                            </w:p>
                            <w:p w14:paraId="0EEE0F67"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2026参加“南京黑客松S2”获得最佳技术奖</w:t>
                              </w:r>
                            </w:p>
                            <w:p w14:paraId="3439E19D"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  <w:p w14:paraId="4F876762"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3pt;margin-top:577.85pt;height:96.05pt;width:454.2pt;z-index:251666432;mso-width-relative:page;mso-height-relative:page;" coordorigin="3816,14364" coordsize="9084,1921" o:gfxdata="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A8caV63QAAAA0BAAAPAAAAAAAAAAEAIAAA&#10;ACIAAABkcnMvZG93bnJldi54bWxQSwECFAAUAAAACACHTuJA6852iZYDAAA+CgAADgAAAAAAAAAB&#10;ACAAAAAsAQAAZHJzL2Uyb0RvYy54bWxQSwUGAAAAAAYABgBZAQAANAcAAAAA&#10;">
                <o:lock v:ext="edit" aspectratio="f"/>
                <v:line id="_x0000_s1026" o:spid="_x0000_s1026" o:spt="20" style="position:absolute;left:3816;top:14957;height:0;width:9084;" filled="f" stroked="t" coordsize="21600,21600" o:gfxdata="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KXlC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shape id="文本框 399" o:spid="_x0000_s1026" o:spt="202" type="#_x0000_t202" style="position:absolute;left:3822;top:14364;height:530;width:5929;" filled="f" stroked="f" coordsize="21600,21600" o:gfxdata="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vNr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2BB417A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50" w:line="240" w:lineRule="exact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olor w:val="000000" w:themeColor="text1"/>
                            <w:spacing w:val="0"/>
                            <w:sz w:val="28"/>
                            <w:szCs w:val="2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荣誉奖项  HONORARY AWARD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871;top:15054;height:1231;width:8406;" filled="f" stroked="f" coordsize="21600,21600" o:gfxdata="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dFnd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1F4E2D9E"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2026参加“苏州大学校园OPC创新培育大赛”获得校级一等奖</w:t>
                        </w:r>
                      </w:p>
                      <w:p w14:paraId="0EEE0F67"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2026参加“南京黑客松S2”获得最佳技术奖</w:t>
                        </w:r>
                      </w:p>
                      <w:p w14:paraId="3439E19D"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  <w:p w14:paraId="4F876762"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1814195</wp:posOffset>
                </wp:positionV>
                <wp:extent cx="5801360" cy="1297305"/>
                <wp:effectExtent l="0" t="0" r="2540" b="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1360" cy="1297305"/>
                          <a:chOff x="3764" y="4897"/>
                          <a:chExt cx="9136" cy="2043"/>
                        </a:xfrm>
                      </wpg:grpSpPr>
                      <wps:wsp>
                        <wps:cNvPr id="9" name="直接连接符 9"/>
                        <wps:cNvCnPr/>
                        <wps:spPr>
                          <a:xfrm>
                            <a:off x="3816" y="5525"/>
                            <a:ext cx="908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文本框 399"/>
                        <wps:cNvSpPr txBox="1"/>
                        <wps:spPr>
                          <a:xfrm>
                            <a:off x="3822" y="4897"/>
                            <a:ext cx="3490" cy="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CA128D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50" w:line="240" w:lineRule="exact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D0D0D" w:themeColor="text1" w:themeTint="F2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iCs w:val="0"/>
                                  <w:color w:val="0D0D0D" w:themeColor="text1" w:themeTint="F2"/>
                                  <w:spacing w:val="0"/>
                                  <w:sz w:val="28"/>
                                  <w:szCs w:val="2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>
                                        <w14:lumMod w14:val="95000"/>
                                        <w14:lumOff w14:val="5000"/>
                                      </w14:schemeClr>
                                    </w14:solidFill>
                                  </w14:textFill>
                                </w:rPr>
                                <w:t>教育经历  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7" name="文本框 399"/>
                        <wps:cNvSpPr txBox="1"/>
                        <wps:spPr>
                          <a:xfrm>
                            <a:off x="3764" y="5535"/>
                            <a:ext cx="8979" cy="14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560A6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2025-09~至今     苏州大学     药学     学士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3pt;margin-top:142.85pt;height:102.15pt;width:456.8pt;z-index:251660288;mso-width-relative:page;mso-height-relative:page;" coordorigin="3764,4897" coordsize="9136,2043" o:gfxdata="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">
                <o:lock v:ext="edit" aspectratio="f"/>
                <v:line id="_x0000_s1026" o:spid="_x0000_s1026" o:spt="20" style="position:absolute;left:3816;top:5525;height:0;width:9084;" filled="f" stroked="t" coordsize="21600,21600" o:gfxdata="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uv/S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shape id="文本框 399" o:spid="_x0000_s1026" o:spt="202" type="#_x0000_t202" style="position:absolute;left:3822;top:4897;height:530;width:3490;" filled="f" stroked="f" coordsize="21600,21600" o:gfxdata="UEsDBAoAAAAAAIdO4kAAAAAAAAAAAAAAAAAEAAAAZHJzL1BLAwQUAAAACACHTuJAODJbcr8AAADb&#10;AAAADwAAAGRycy9kb3ducmV2LnhtbEWPQWvCQBSE7wX/w/IEb3UTaU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gyW3K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36CA128D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50" w:line="240" w:lineRule="exact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D0D0D" w:themeColor="text1" w:themeTint="F2"/>
                            <w:spacing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olor w:val="0D0D0D" w:themeColor="text1" w:themeTint="F2"/>
                            <w:spacing w:val="0"/>
                            <w:sz w:val="28"/>
                            <w:szCs w:val="2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>
                                  <w14:lumMod w14:val="95000"/>
                                  <w14:lumOff w14:val="5000"/>
                                </w14:schemeClr>
                              </w14:solidFill>
                            </w14:textFill>
                          </w:rPr>
                          <w:t>教育经历  EDUCATION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764;top:5535;height:1405;width:8979;" filled="f" stroked="f" coordsize="21600,21600" o:gfxdata="UEsDBAoAAAAAAIdO4kAAAAAAAAAAAAAAAAAEAAAAZHJzL1BLAwQUAAAACACHTuJAV37+6b4AAADb&#10;AAAADwAAAGRycy9kb3ducmV2LnhtbEWPT4vCMBTE78J+h/AWvGmqqF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7+6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2560A6C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2025-09~至今     苏州大学     药学     学士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6196330</wp:posOffset>
                </wp:positionV>
                <wp:extent cx="5786120" cy="1387475"/>
                <wp:effectExtent l="0" t="0" r="508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6120" cy="1387475"/>
                          <a:chOff x="3788" y="12200"/>
                          <a:chExt cx="9112" cy="2185"/>
                        </a:xfrm>
                      </wpg:grpSpPr>
                      <wps:wsp>
                        <wps:cNvPr id="15" name="直接连接符 15"/>
                        <wps:cNvCnPr/>
                        <wps:spPr>
                          <a:xfrm>
                            <a:off x="3816" y="12778"/>
                            <a:ext cx="908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文本框 399"/>
                        <wps:cNvSpPr txBox="1"/>
                        <wps:spPr>
                          <a:xfrm>
                            <a:off x="3822" y="12200"/>
                            <a:ext cx="5929" cy="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F43CD6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50" w:line="240" w:lineRule="exact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8"/>
                                  <w:szCs w:val="2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研究技能  PESEARCH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" name="文本框 399"/>
                        <wps:cNvSpPr txBox="1"/>
                        <wps:spPr>
                          <a:xfrm>
                            <a:off x="3788" y="12756"/>
                            <a:ext cx="8905" cy="162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E8CF2A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AI工具使用： 熟练使用Chat GPT,Gemini等AI工具。</w:t>
                              </w:r>
                            </w:p>
                            <w:p w14:paraId="6BA93E8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程序语言编写：能够在AI编程工具的辅助下，独立完成从idea到部署落地全流程，有备案申请发布经验。</w:t>
                              </w:r>
                            </w:p>
                            <w:p w14:paraId="21EF380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36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办公工具使用：能够熟练使用Office，包括但不限于PPT制作，Word编写等。</w:t>
                              </w:r>
                            </w:p>
                            <w:p w14:paraId="32D8F135"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3pt;margin-top:487.9pt;height:109.25pt;width:455.6pt;z-index:251663360;mso-width-relative:page;mso-height-relative:page;" coordorigin="3788,12200" coordsize="9112,2185" o:gfxdata="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">
                <o:lock v:ext="edit" aspectratio="f"/>
                <v:line id="_x0000_s1026" o:spid="_x0000_s1026" o:spt="20" style="position:absolute;left:3816;top:12778;height:0;width:9084;" filled="f" stroked="t" coordsize="21600,21600" o:gfxdata="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hdp/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shape id="文本框 399" o:spid="_x0000_s1026" o:spt="202" type="#_x0000_t202" style="position:absolute;left:3822;top:12200;height:530;width:5929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6F43CD6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50" w:line="240" w:lineRule="exact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olor w:val="000000" w:themeColor="text1"/>
                            <w:spacing w:val="0"/>
                            <w:sz w:val="28"/>
                            <w:szCs w:val="2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研究技能  PESEARCH SKILLS</w:t>
                        </w:r>
                      </w:p>
                    </w:txbxContent>
                  </v:textbox>
                </v:shape>
                <v:shape id="文本框 399" o:spid="_x0000_s1026" o:spt="202" type="#_x0000_t202" style="position:absolute;left:3788;top:12756;height:1629;width:8905;" filled="f" stroked="f" coordsize="21600,21600" o:gfxdata="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lT2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4E8CF2A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AI工具使用： 熟练使用Chat GPT,Gemini等AI工具。</w:t>
                        </w:r>
                      </w:p>
                      <w:p w14:paraId="6BA93E80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程序语言编写：能够在AI编程工具的辅助下，独立完成从idea到部署落地全流程，有备案申请发布经验。</w:t>
                        </w:r>
                      </w:p>
                      <w:p w14:paraId="21EF3808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36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办公工具使用：能够熟练使用Office，包括但不限于PPT制作，Word编写等。</w:t>
                        </w:r>
                      </w:p>
                      <w:p w14:paraId="32D8F135"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-340360</wp:posOffset>
                </wp:positionH>
                <wp:positionV relativeFrom="paragraph">
                  <wp:posOffset>7854315</wp:posOffset>
                </wp:positionV>
                <wp:extent cx="113030" cy="113030"/>
                <wp:effectExtent l="0" t="0" r="1270" b="1270"/>
                <wp:wrapNone/>
                <wp:docPr id="85" name="椭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6.8pt;margin-top:618.45pt;height:8.9pt;width:8.9pt;z-index:251680768;v-text-anchor:middle;mso-width-relative:page;mso-height-relative:page;" fillcolor="#595959 [2109]" filled="t" stroked="f" coordsize="21600,21600" o:gfxdata="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DFA/YHbAAAADQEAAA8AAAAA&#10;AAAAAQAgAAAAIgAAAGRycy9kb3ducmV2LnhtbFBLAQIUABQAAAAIAIdO4kCz0IQIgwIAAAgFAAAO&#10;AAAAAAAAAAEAIAAAACoBAABkcnMvZTJvRG9jLnhtbFBLBQYAAAAABgAGAFkBAAAf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7451725</wp:posOffset>
                </wp:positionV>
                <wp:extent cx="275590" cy="275590"/>
                <wp:effectExtent l="0" t="0" r="3810" b="381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" cy="275590"/>
                          <a:chOff x="1411" y="13637"/>
                          <a:chExt cx="434" cy="434"/>
                        </a:xfrm>
                      </wpg:grpSpPr>
                      <wps:wsp>
                        <wps:cNvPr id="83" name="椭圆 83"/>
                        <wps:cNvSpPr/>
                        <wps:spPr>
                          <a:xfrm>
                            <a:off x="1411" y="13637"/>
                            <a:ext cx="434" cy="43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图片 84" descr="荣誉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31" y="13656"/>
                            <a:ext cx="397" cy="3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2pt;margin-top:586.75pt;height:21.7pt;width:21.7pt;z-index:251685888;mso-width-relative:page;mso-height-relative:page;" coordorigin="1411,13637" coordsize="434,434" o:gfxdata="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">
                <o:lock v:ext="edit" aspectratio="f"/>
                <v:shape id="_x0000_s1026" o:spid="_x0000_s1026" o:spt="3" type="#_x0000_t3" style="position:absolute;left:1411;top:13637;height:434;width:434;v-text-anchor:middle;" fillcolor="#595959 [2109]" filled="t" stroked="f" coordsize="21600,21600" o:gfxdata="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soRK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荣誉" type="#_x0000_t75" style="position:absolute;left:1431;top:13656;height:397;width:397;" filled="f" o:preferrelative="t" stroked="f" coordsize="21600,21600" o:gfxdata="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k/R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6304915</wp:posOffset>
                </wp:positionV>
                <wp:extent cx="275590" cy="275590"/>
                <wp:effectExtent l="0" t="0" r="10160" b="101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" cy="275590"/>
                          <a:chOff x="1411" y="11616"/>
                          <a:chExt cx="434" cy="434"/>
                        </a:xfrm>
                      </wpg:grpSpPr>
                      <wps:wsp>
                        <wps:cNvPr id="80" name="椭圆 80"/>
                        <wps:cNvSpPr/>
                        <wps:spPr>
                          <a:xfrm>
                            <a:off x="1411" y="11616"/>
                            <a:ext cx="434" cy="43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图片 82" descr="研究文库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68" y="11678"/>
                            <a:ext cx="305" cy="3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2pt;margin-top:496.45pt;height:21.7pt;width:21.7pt;z-index:251678720;mso-width-relative:page;mso-height-relative:page;" coordorigin="1411,11616" coordsize="434,434" o:gfxdata="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">
                <o:lock v:ext="edit" aspectratio="f"/>
                <v:shape id="_x0000_s1026" o:spid="_x0000_s1026" o:spt="3" type="#_x0000_t3" style="position:absolute;left:1411;top:11616;height:434;width:434;v-text-anchor:middle;" fillcolor="#595959 [2109]" filled="t" stroked="f" coordsize="21600,21600" o:gfxdata="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vj9l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研究文库" type="#_x0000_t75" style="position:absolute;left:1468;top:11678;height:305;width:305;" filled="f" o:preferrelative="t" stroked="f" coordsize="21600,21600" o:gfxdata="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eNg2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-340360</wp:posOffset>
                </wp:positionH>
                <wp:positionV relativeFrom="paragraph">
                  <wp:posOffset>5756275</wp:posOffset>
                </wp:positionV>
                <wp:extent cx="113030" cy="113030"/>
                <wp:effectExtent l="0" t="0" r="1270" b="1270"/>
                <wp:wrapNone/>
                <wp:docPr id="81" name="椭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6.8pt;margin-top:453.25pt;height:8.9pt;width:8.9pt;z-index:251677696;v-text-anchor:middle;mso-width-relative:page;mso-height-relative:page;" fillcolor="#595959 [2109]" filled="t" stroked="f" coordsize="21600,21600" o:gfxdata="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A72ZVbaAAAACwEAAA8AAAAAAAAA&#10;AQAgAAAAIgAAAGRycy9kb3ducmV2LnhtbFBLAQIUABQAAAAIAIdO4kDJvwHYgQIAAAgFAAAOAAAA&#10;AAAAAAEAIAAAACkBAABkcnMvZTJvRG9jLnhtbFBLBQYAAAAABgAGAFkBAAAc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-340360</wp:posOffset>
                </wp:positionH>
                <wp:positionV relativeFrom="paragraph">
                  <wp:posOffset>4622165</wp:posOffset>
                </wp:positionV>
                <wp:extent cx="113030" cy="113030"/>
                <wp:effectExtent l="0" t="0" r="1270" b="1270"/>
                <wp:wrapNone/>
                <wp:docPr id="76" name="椭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6.8pt;margin-top:363.95pt;height:8.9pt;width:8.9pt;z-index:251675648;v-text-anchor:middle;mso-width-relative:page;mso-height-relative:page;" fillcolor="#595959 [2109]" filled="t" stroked="f" coordsize="21600,21600" o:gfxdata="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ySIBq2gAAAAsBAAAPAAAAAAAA&#10;AAEAIAAAACIAAABkcnMvZG93bnJldi54bWxQSwECFAAUAAAACACHTuJAI1VKXYICAAAIBQAADgAA&#10;AAAAAAABACAAAAAp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-346075</wp:posOffset>
                </wp:positionH>
                <wp:positionV relativeFrom="paragraph">
                  <wp:posOffset>4192270</wp:posOffset>
                </wp:positionV>
                <wp:extent cx="113030" cy="113030"/>
                <wp:effectExtent l="0" t="0" r="1270" b="1270"/>
                <wp:wrapNone/>
                <wp:docPr id="75" name="椭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7.25pt;margin-top:330.1pt;height:8.9pt;width:8.9pt;z-index:251672576;v-text-anchor:middle;mso-width-relative:page;mso-height-relative:page;" fillcolor="#595959 [2109]" filled="t" stroked="f" coordsize="21600,21600" o:gfxdata="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D8cvc3aAAAACwEAAA8AAAAA&#10;AAAAAQAgAAAAIgAAAGRycy9kb3ducmV2LnhtbFBLAQIUABQAAAAIAIdO4kBgOpHshAIAAAgFAAAO&#10;AAAAAAAAAAEAIAAAACkBAABkcnMvZTJvRG9jLnhtbFBLBQYAAAAABgAGAFkBAAAf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-340360</wp:posOffset>
                </wp:positionH>
                <wp:positionV relativeFrom="paragraph">
                  <wp:posOffset>5315585</wp:posOffset>
                </wp:positionV>
                <wp:extent cx="113030" cy="113030"/>
                <wp:effectExtent l="0" t="0" r="1270" b="1270"/>
                <wp:wrapNone/>
                <wp:docPr id="79" name="椭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6.8pt;margin-top:418.55pt;height:8.9pt;width:8.9pt;z-index:251676672;v-text-anchor:middle;mso-width-relative:page;mso-height-relative:page;" fillcolor="#595959 [2109]" filled="t" stroked="f" coordsize="21600,21600" o:gfxdata="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Ayq7ytoAAAALAQAADwAAAAAA&#10;AAABACAAAAAiAAAAZHJzL2Rvd25yZXYueG1sUEsBAhQAFAAAAAgAh07iQK+Nb0aDAgAACAUAAA4A&#10;AAAAAAAAAQAgAAAAKQEAAGRycy9lMm9Eb2MueG1sUEsFBgAAAAAGAAYAWQEAAB4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3689350</wp:posOffset>
                </wp:positionV>
                <wp:extent cx="275590" cy="275590"/>
                <wp:effectExtent l="0" t="0" r="10160" b="1016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" cy="275590"/>
                          <a:chOff x="1411" y="9441"/>
                          <a:chExt cx="434" cy="434"/>
                        </a:xfrm>
                      </wpg:grpSpPr>
                      <wps:wsp>
                        <wps:cNvPr id="77" name="椭圆 77"/>
                        <wps:cNvSpPr/>
                        <wps:spPr>
                          <a:xfrm>
                            <a:off x="1411" y="9441"/>
                            <a:ext cx="434" cy="43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7" name="任意多边形 87"/>
                        <wps:cNvSpPr/>
                        <wps:spPr>
                          <a:xfrm>
                            <a:off x="1482" y="9499"/>
                            <a:ext cx="288" cy="283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</a:gdLst>
                            <a:ahLst/>
                            <a:cxnLst>
                              <a:cxn ang="0">
                                <a:pos x="364872" y="362427"/>
                              </a:cxn>
                              <a:cxn ang="0">
                                <a:pos x="364872" y="396618"/>
                              </a:cxn>
                              <a:cxn ang="0">
                                <a:pos x="334182" y="423971"/>
                              </a:cxn>
                              <a:cxn ang="0">
                                <a:pos x="320542" y="423971"/>
                              </a:cxn>
                              <a:cxn ang="0">
                                <a:pos x="293262" y="396618"/>
                              </a:cxn>
                              <a:cxn ang="0">
                                <a:pos x="293262" y="389780"/>
                              </a:cxn>
                              <a:cxn ang="0">
                                <a:pos x="153451" y="386361"/>
                              </a:cxn>
                              <a:cxn ang="0">
                                <a:pos x="153451" y="396618"/>
                              </a:cxn>
                              <a:cxn ang="0">
                                <a:pos x="126171" y="423971"/>
                              </a:cxn>
                              <a:cxn ang="0">
                                <a:pos x="112531" y="423971"/>
                              </a:cxn>
                              <a:cxn ang="0">
                                <a:pos x="81841" y="396618"/>
                              </a:cxn>
                              <a:cxn ang="0">
                                <a:pos x="81841" y="362427"/>
                              </a:cxn>
                              <a:cxn ang="0">
                                <a:pos x="34100" y="335074"/>
                              </a:cxn>
                              <a:cxn ang="0">
                                <a:pos x="13640" y="307721"/>
                              </a:cxn>
                              <a:cxn ang="0">
                                <a:pos x="13640" y="451324"/>
                              </a:cxn>
                              <a:cxn ang="0">
                                <a:pos x="54560" y="495773"/>
                              </a:cxn>
                              <a:cxn ang="0">
                                <a:pos x="392153" y="495773"/>
                              </a:cxn>
                              <a:cxn ang="0">
                                <a:pos x="433073" y="451324"/>
                              </a:cxn>
                              <a:cxn ang="0">
                                <a:pos x="433073" y="307721"/>
                              </a:cxn>
                              <a:cxn ang="0">
                                <a:pos x="409203" y="335074"/>
                              </a:cxn>
                              <a:cxn ang="0">
                                <a:pos x="364872" y="362427"/>
                              </a:cxn>
                              <a:cxn ang="0">
                                <a:pos x="126171" y="396618"/>
                              </a:cxn>
                              <a:cxn ang="0">
                                <a:pos x="139811" y="382942"/>
                              </a:cxn>
                              <a:cxn ang="0">
                                <a:pos x="139811" y="355589"/>
                              </a:cxn>
                              <a:cxn ang="0">
                                <a:pos x="126171" y="338493"/>
                              </a:cxn>
                              <a:cxn ang="0">
                                <a:pos x="112531" y="338493"/>
                              </a:cxn>
                              <a:cxn ang="0">
                                <a:pos x="95481" y="355589"/>
                              </a:cxn>
                              <a:cxn ang="0">
                                <a:pos x="95481" y="382942"/>
                              </a:cxn>
                              <a:cxn ang="0">
                                <a:pos x="112531" y="396618"/>
                              </a:cxn>
                              <a:cxn ang="0">
                                <a:pos x="126171" y="396618"/>
                              </a:cxn>
                              <a:cxn ang="0">
                                <a:pos x="334182" y="396618"/>
                              </a:cxn>
                              <a:cxn ang="0">
                                <a:pos x="347822" y="382942"/>
                              </a:cxn>
                              <a:cxn ang="0">
                                <a:pos x="347822" y="355589"/>
                              </a:cxn>
                              <a:cxn ang="0">
                                <a:pos x="334182" y="338493"/>
                              </a:cxn>
                              <a:cxn ang="0">
                                <a:pos x="320542" y="338493"/>
                              </a:cxn>
                              <a:cxn ang="0">
                                <a:pos x="306902" y="355589"/>
                              </a:cxn>
                              <a:cxn ang="0">
                                <a:pos x="306902" y="382942"/>
                              </a:cxn>
                              <a:cxn ang="0">
                                <a:pos x="320542" y="396618"/>
                              </a:cxn>
                              <a:cxn ang="0">
                                <a:pos x="334182" y="396618"/>
                              </a:cxn>
                              <a:cxn ang="0">
                                <a:pos x="405793" y="129927"/>
                              </a:cxn>
                              <a:cxn ang="0">
                                <a:pos x="334182" y="129927"/>
                              </a:cxn>
                              <a:cxn ang="0">
                                <a:pos x="112531" y="129927"/>
                              </a:cxn>
                              <a:cxn ang="0">
                                <a:pos x="40920" y="129927"/>
                              </a:cxn>
                              <a:cxn ang="0">
                                <a:pos x="0" y="170956"/>
                              </a:cxn>
                              <a:cxn ang="0">
                                <a:pos x="0" y="235920"/>
                              </a:cxn>
                              <a:cxn ang="0">
                                <a:pos x="34100" y="307721"/>
                              </a:cxn>
                              <a:cxn ang="0">
                                <a:pos x="88661" y="338493"/>
                              </a:cxn>
                              <a:cxn ang="0">
                                <a:pos x="112531" y="324817"/>
                              </a:cxn>
                              <a:cxn ang="0">
                                <a:pos x="126171" y="324817"/>
                              </a:cxn>
                              <a:cxn ang="0">
                                <a:pos x="153451" y="355589"/>
                              </a:cxn>
                              <a:cxn ang="0">
                                <a:pos x="153451" y="362427"/>
                              </a:cxn>
                              <a:cxn ang="0">
                                <a:pos x="293262" y="362427"/>
                              </a:cxn>
                              <a:cxn ang="0">
                                <a:pos x="293262" y="355589"/>
                              </a:cxn>
                              <a:cxn ang="0">
                                <a:pos x="320542" y="324817"/>
                              </a:cxn>
                              <a:cxn ang="0">
                                <a:pos x="334182" y="324817"/>
                              </a:cxn>
                              <a:cxn ang="0">
                                <a:pos x="358052" y="338493"/>
                              </a:cxn>
                              <a:cxn ang="0">
                                <a:pos x="409203" y="307721"/>
                              </a:cxn>
                              <a:cxn ang="0">
                                <a:pos x="446713" y="235920"/>
                              </a:cxn>
                              <a:cxn ang="0">
                                <a:pos x="446713" y="170956"/>
                              </a:cxn>
                              <a:cxn ang="0">
                                <a:pos x="405793" y="129927"/>
                              </a:cxn>
                              <a:cxn ang="0">
                                <a:pos x="156861" y="129927"/>
                              </a:cxn>
                              <a:cxn ang="0">
                                <a:pos x="289852" y="129927"/>
                              </a:cxn>
                              <a:cxn ang="0">
                                <a:pos x="156861" y="129927"/>
                              </a:cxn>
                            </a:cxnLst>
                            <a:pathLst>
                              <a:path w="131" h="145">
                                <a:moveTo>
                                  <a:pt x="107" y="106"/>
                                </a:moveTo>
                                <a:cubicBezTo>
                                  <a:pt x="107" y="116"/>
                                  <a:pt x="107" y="116"/>
                                  <a:pt x="107" y="116"/>
                                </a:cubicBezTo>
                                <a:cubicBezTo>
                                  <a:pt x="107" y="120"/>
                                  <a:pt x="103" y="124"/>
                                  <a:pt x="98" y="124"/>
                                </a:cubicBezTo>
                                <a:cubicBezTo>
                                  <a:pt x="94" y="124"/>
                                  <a:pt x="94" y="124"/>
                                  <a:pt x="94" y="124"/>
                                </a:cubicBezTo>
                                <a:cubicBezTo>
                                  <a:pt x="90" y="124"/>
                                  <a:pt x="86" y="120"/>
                                  <a:pt x="86" y="116"/>
                                </a:cubicBezTo>
                                <a:cubicBezTo>
                                  <a:pt x="86" y="114"/>
                                  <a:pt x="86" y="114"/>
                                  <a:pt x="86" y="114"/>
                                </a:cubicBezTo>
                                <a:cubicBezTo>
                                  <a:pt x="72" y="117"/>
                                  <a:pt x="58" y="116"/>
                                  <a:pt x="45" y="113"/>
                                </a:cubicBezTo>
                                <a:cubicBezTo>
                                  <a:pt x="45" y="116"/>
                                  <a:pt x="45" y="116"/>
                                  <a:pt x="45" y="116"/>
                                </a:cubicBezTo>
                                <a:cubicBezTo>
                                  <a:pt x="45" y="120"/>
                                  <a:pt x="41" y="124"/>
                                  <a:pt x="37" y="124"/>
                                </a:cubicBezTo>
                                <a:cubicBezTo>
                                  <a:pt x="33" y="124"/>
                                  <a:pt x="33" y="124"/>
                                  <a:pt x="33" y="124"/>
                                </a:cubicBezTo>
                                <a:cubicBezTo>
                                  <a:pt x="28" y="124"/>
                                  <a:pt x="24" y="120"/>
                                  <a:pt x="24" y="116"/>
                                </a:cubicBezTo>
                                <a:cubicBezTo>
                                  <a:pt x="24" y="106"/>
                                  <a:pt x="24" y="106"/>
                                  <a:pt x="24" y="106"/>
                                </a:cubicBezTo>
                                <a:cubicBezTo>
                                  <a:pt x="20" y="104"/>
                                  <a:pt x="15" y="101"/>
                                  <a:pt x="10" y="98"/>
                                </a:cubicBezTo>
                                <a:cubicBezTo>
                                  <a:pt x="8" y="96"/>
                                  <a:pt x="6" y="93"/>
                                  <a:pt x="4" y="90"/>
                                </a:cubicBezTo>
                                <a:cubicBezTo>
                                  <a:pt x="4" y="132"/>
                                  <a:pt x="4" y="132"/>
                                  <a:pt x="4" y="132"/>
                                </a:cubicBezTo>
                                <a:cubicBezTo>
                                  <a:pt x="4" y="139"/>
                                  <a:pt x="9" y="145"/>
                                  <a:pt x="16" y="145"/>
                                </a:cubicBezTo>
                                <a:cubicBezTo>
                                  <a:pt x="115" y="145"/>
                                  <a:pt x="115" y="145"/>
                                  <a:pt x="115" y="145"/>
                                </a:cubicBezTo>
                                <a:cubicBezTo>
                                  <a:pt x="122" y="145"/>
                                  <a:pt x="127" y="139"/>
                                  <a:pt x="127" y="132"/>
                                </a:cubicBezTo>
                                <a:cubicBezTo>
                                  <a:pt x="127" y="90"/>
                                  <a:pt x="127" y="90"/>
                                  <a:pt x="127" y="90"/>
                                </a:cubicBezTo>
                                <a:cubicBezTo>
                                  <a:pt x="125" y="93"/>
                                  <a:pt x="123" y="96"/>
                                  <a:pt x="120" y="98"/>
                                </a:cubicBezTo>
                                <a:cubicBezTo>
                                  <a:pt x="116" y="101"/>
                                  <a:pt x="111" y="104"/>
                                  <a:pt x="107" y="106"/>
                                </a:cubicBezTo>
                                <a:close/>
                                <a:moveTo>
                                  <a:pt x="37" y="116"/>
                                </a:moveTo>
                                <a:cubicBezTo>
                                  <a:pt x="39" y="116"/>
                                  <a:pt x="41" y="114"/>
                                  <a:pt x="41" y="112"/>
                                </a:cubicBezTo>
                                <a:cubicBezTo>
                                  <a:pt x="41" y="104"/>
                                  <a:pt x="41" y="104"/>
                                  <a:pt x="41" y="104"/>
                                </a:cubicBezTo>
                                <a:cubicBezTo>
                                  <a:pt x="41" y="101"/>
                                  <a:pt x="39" y="99"/>
                                  <a:pt x="37" y="99"/>
                                </a:cubicBezTo>
                                <a:cubicBezTo>
                                  <a:pt x="33" y="99"/>
                                  <a:pt x="33" y="99"/>
                                  <a:pt x="33" y="99"/>
                                </a:cubicBezTo>
                                <a:cubicBezTo>
                                  <a:pt x="30" y="99"/>
                                  <a:pt x="28" y="101"/>
                                  <a:pt x="28" y="104"/>
                                </a:cubicBezTo>
                                <a:cubicBezTo>
                                  <a:pt x="28" y="112"/>
                                  <a:pt x="28" y="112"/>
                                  <a:pt x="28" y="112"/>
                                </a:cubicBezTo>
                                <a:cubicBezTo>
                                  <a:pt x="28" y="114"/>
                                  <a:pt x="30" y="116"/>
                                  <a:pt x="33" y="116"/>
                                </a:cubicBezTo>
                                <a:lnTo>
                                  <a:pt x="37" y="116"/>
                                </a:lnTo>
                                <a:close/>
                                <a:moveTo>
                                  <a:pt x="98" y="116"/>
                                </a:moveTo>
                                <a:cubicBezTo>
                                  <a:pt x="101" y="116"/>
                                  <a:pt x="102" y="114"/>
                                  <a:pt x="102" y="112"/>
                                </a:cubicBezTo>
                                <a:cubicBezTo>
                                  <a:pt x="102" y="104"/>
                                  <a:pt x="102" y="104"/>
                                  <a:pt x="102" y="104"/>
                                </a:cubicBezTo>
                                <a:cubicBezTo>
                                  <a:pt x="102" y="101"/>
                                  <a:pt x="101" y="99"/>
                                  <a:pt x="98" y="99"/>
                                </a:cubicBezTo>
                                <a:cubicBezTo>
                                  <a:pt x="94" y="99"/>
                                  <a:pt x="94" y="99"/>
                                  <a:pt x="94" y="99"/>
                                </a:cubicBezTo>
                                <a:cubicBezTo>
                                  <a:pt x="92" y="99"/>
                                  <a:pt x="90" y="101"/>
                                  <a:pt x="90" y="104"/>
                                </a:cubicBezTo>
                                <a:cubicBezTo>
                                  <a:pt x="90" y="112"/>
                                  <a:pt x="90" y="112"/>
                                  <a:pt x="90" y="112"/>
                                </a:cubicBezTo>
                                <a:cubicBezTo>
                                  <a:pt x="90" y="114"/>
                                  <a:pt x="92" y="116"/>
                                  <a:pt x="94" y="116"/>
                                </a:cubicBezTo>
                                <a:lnTo>
                                  <a:pt x="98" y="116"/>
                                </a:lnTo>
                                <a:close/>
                                <a:moveTo>
                                  <a:pt x="119" y="38"/>
                                </a:moveTo>
                                <a:cubicBezTo>
                                  <a:pt x="98" y="38"/>
                                  <a:pt x="98" y="38"/>
                                  <a:pt x="98" y="38"/>
                                </a:cubicBezTo>
                                <a:cubicBezTo>
                                  <a:pt x="94" y="0"/>
                                  <a:pt x="37" y="0"/>
                                  <a:pt x="33" y="38"/>
                                </a:cubicBezTo>
                                <a:cubicBezTo>
                                  <a:pt x="12" y="38"/>
                                  <a:pt x="12" y="38"/>
                                  <a:pt x="12" y="38"/>
                                </a:cubicBezTo>
                                <a:cubicBezTo>
                                  <a:pt x="5" y="38"/>
                                  <a:pt x="0" y="43"/>
                                  <a:pt x="0" y="50"/>
                                </a:cubicBezTo>
                                <a:cubicBezTo>
                                  <a:pt x="0" y="62"/>
                                  <a:pt x="0" y="56"/>
                                  <a:pt x="0" y="69"/>
                                </a:cubicBezTo>
                                <a:cubicBezTo>
                                  <a:pt x="0" y="75"/>
                                  <a:pt x="4" y="85"/>
                                  <a:pt x="10" y="90"/>
                                </a:cubicBezTo>
                                <a:cubicBezTo>
                                  <a:pt x="15" y="94"/>
                                  <a:pt x="20" y="97"/>
                                  <a:pt x="26" y="99"/>
                                </a:cubicBezTo>
                                <a:cubicBezTo>
                                  <a:pt x="27" y="97"/>
                                  <a:pt x="30" y="95"/>
                                  <a:pt x="33" y="95"/>
                                </a:cubicBezTo>
                                <a:cubicBezTo>
                                  <a:pt x="37" y="95"/>
                                  <a:pt x="37" y="95"/>
                                  <a:pt x="37" y="95"/>
                                </a:cubicBezTo>
                                <a:cubicBezTo>
                                  <a:pt x="41" y="95"/>
                                  <a:pt x="45" y="99"/>
                                  <a:pt x="45" y="104"/>
                                </a:cubicBezTo>
                                <a:cubicBezTo>
                                  <a:pt x="45" y="106"/>
                                  <a:pt x="45" y="106"/>
                                  <a:pt x="45" y="106"/>
                                </a:cubicBezTo>
                                <a:cubicBezTo>
                                  <a:pt x="58" y="109"/>
                                  <a:pt x="72" y="109"/>
                                  <a:pt x="86" y="106"/>
                                </a:cubicBezTo>
                                <a:cubicBezTo>
                                  <a:pt x="86" y="104"/>
                                  <a:pt x="86" y="104"/>
                                  <a:pt x="86" y="104"/>
                                </a:cubicBezTo>
                                <a:cubicBezTo>
                                  <a:pt x="86" y="99"/>
                                  <a:pt x="90" y="95"/>
                                  <a:pt x="94" y="95"/>
                                </a:cubicBezTo>
                                <a:cubicBezTo>
                                  <a:pt x="98" y="95"/>
                                  <a:pt x="98" y="95"/>
                                  <a:pt x="98" y="95"/>
                                </a:cubicBezTo>
                                <a:cubicBezTo>
                                  <a:pt x="101" y="95"/>
                                  <a:pt x="104" y="97"/>
                                  <a:pt x="105" y="99"/>
                                </a:cubicBezTo>
                                <a:cubicBezTo>
                                  <a:pt x="110" y="97"/>
                                  <a:pt x="116" y="94"/>
                                  <a:pt x="120" y="90"/>
                                </a:cubicBezTo>
                                <a:cubicBezTo>
                                  <a:pt x="127" y="85"/>
                                  <a:pt x="131" y="75"/>
                                  <a:pt x="131" y="69"/>
                                </a:cubicBezTo>
                                <a:cubicBezTo>
                                  <a:pt x="131" y="56"/>
                                  <a:pt x="131" y="62"/>
                                  <a:pt x="131" y="50"/>
                                </a:cubicBezTo>
                                <a:cubicBezTo>
                                  <a:pt x="131" y="43"/>
                                  <a:pt x="126" y="38"/>
                                  <a:pt x="119" y="38"/>
                                </a:cubicBezTo>
                                <a:close/>
                                <a:moveTo>
                                  <a:pt x="46" y="38"/>
                                </a:moveTo>
                                <a:cubicBezTo>
                                  <a:pt x="50" y="16"/>
                                  <a:pt x="81" y="16"/>
                                  <a:pt x="85" y="38"/>
                                </a:cubicBezTo>
                                <a:lnTo>
                                  <a:pt x="46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033E08C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2pt;margin-top:290.5pt;height:21.7pt;width:21.7pt;z-index:251673600;mso-width-relative:page;mso-height-relative:page;" coordorigin="1411,9441" coordsize="434,434" o:gfxdata="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">
                <o:lock v:ext="edit" aspectratio="f"/>
                <v:shape id="_x0000_s1026" o:spid="_x0000_s1026" o:spt="3" type="#_x0000_t3" style="position:absolute;left:1411;top:9441;height:434;width:434;v-text-anchor:middle;" fillcolor="#595959 [2109]" filled="t" stroked="f" coordsize="21600,21600" o:gfxdata="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gtc2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00" style="position:absolute;left:1482;top:9499;height:283;width:288;" fillcolor="#FFFFFF [3212]" filled="t" stroked="f" coordsize="131,145" o:gfxdata="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akte8AAAA&#10;2wAAAA8AAAAAAAAAAQAgAAAAIgAAAGRycy9kb3ducmV2LnhtbFBLAQIUABQAAAAIAIdO4kAzLwWe&#10;OwAAADkAAAAQAAAAAAAAAAEAIAAAAAsBAABkcnMvc2hhcGV4bWwueG1sUEsFBgAAAAAGAAYAWwEA&#10;ALUDAAAAAA==&#10;" path="m107,106c107,116,107,116,107,116c107,120,103,124,98,124c94,124,94,124,94,124c90,124,86,120,86,116c86,114,86,114,86,114c72,117,58,116,45,113c45,116,45,116,45,116c45,120,41,124,37,124c33,124,33,124,33,124c28,124,24,120,24,116c24,106,24,106,24,106c20,104,15,101,10,98c8,96,6,93,4,90c4,132,4,132,4,132c4,139,9,145,16,145c115,145,115,145,115,145c122,145,127,139,127,132c127,90,127,90,127,90c125,93,123,96,120,98c116,101,111,104,107,106xm37,116c39,116,41,114,41,112c41,104,41,104,41,104c41,101,39,99,37,99c33,99,33,99,33,99c30,99,28,101,28,104c28,112,28,112,28,112c28,114,30,116,33,116l37,116xm98,116c101,116,102,114,102,112c102,104,102,104,102,104c102,101,101,99,98,99c94,99,94,99,94,99c92,99,90,101,90,104c90,112,90,112,90,112c90,114,92,116,94,116l98,116xm119,38c98,38,98,38,98,38c94,0,37,0,33,38c12,38,12,38,12,38c5,38,0,43,0,50c0,62,0,56,0,69c0,75,4,85,10,90c15,94,20,97,26,99c27,97,30,95,33,95c37,95,37,95,37,95c41,95,45,99,45,104c45,106,45,106,45,106c58,109,72,109,86,106c86,104,86,104,86,104c86,99,90,95,94,95c98,95,98,95,98,95c101,95,104,97,105,99c110,97,116,94,120,90c127,85,131,75,131,69c131,56,131,62,131,50c131,43,126,38,119,38xm46,38c50,16,81,16,85,38l46,38xe">
                  <v:path textboxrect="0,0,131,145" o:connectlocs="364872,362427;364872,396618;334182,423971;320542,423971;293262,396618;293262,389780;153451,386361;153451,396618;126171,423971;112531,423971;81841,396618;81841,362427;34100,335074;13640,307721;13640,451324;54560,495773;392153,495773;433073,451324;433073,307721;409203,335074;364872,362427;126171,396618;139811,382942;139811,355589;126171,338493;112531,338493;95481,355589;95481,382942;112531,396618;126171,396618;334182,396618;347822,382942;347822,355589;334182,338493;320542,338493;306902,355589;306902,382942;320542,396618;334182,396618;405793,129927;334182,129927;112531,129927;40920,129927;0,170956;0,235920;34100,307721;88661,338493;112531,324817;126171,324817;153451,355589;153451,362427;293262,362427;293262,355589;320542,324817;334182,324817;358052,338493;409203,307721;446713,235920;446713,170956;405793,129927;156861,129927;289852,129927;156861,129927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033E08C0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2564130</wp:posOffset>
                </wp:positionV>
                <wp:extent cx="5768340" cy="1644015"/>
                <wp:effectExtent l="0" t="0" r="0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340" cy="1644015"/>
                          <a:chOff x="3816" y="7228"/>
                          <a:chExt cx="9084" cy="2589"/>
                        </a:xfrm>
                      </wpg:grpSpPr>
                      <wps:wsp>
                        <wps:cNvPr id="13" name="直接连接符 13"/>
                        <wps:cNvCnPr/>
                        <wps:spPr>
                          <a:xfrm>
                            <a:off x="3816" y="7797"/>
                            <a:ext cx="908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文本框 399"/>
                        <wps:cNvSpPr txBox="1"/>
                        <wps:spPr>
                          <a:xfrm>
                            <a:off x="3827" y="7833"/>
                            <a:ext cx="8950" cy="19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EE53FD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line="36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18"/>
                                  <w:szCs w:val="1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作为核心算法书写，参与研究与开发环状RNA智能设计与分析平台，通过对输入的蛋白质序列和IRES序列进行MFE，CAI，IRES结构偏差计算，综合评判后给出多条合适的环状RNA序列，目前已申请到软件著作权。</w:t>
                              </w:r>
                            </w:p>
                            <w:p w14:paraId="3261C3F6"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8" name="文本框 399"/>
                        <wps:cNvSpPr txBox="1"/>
                        <wps:spPr>
                          <a:xfrm>
                            <a:off x="3822" y="7228"/>
                            <a:ext cx="5929" cy="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FF30C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50" w:line="240" w:lineRule="exact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i w:val="0"/>
                                  <w:iCs w:val="0"/>
                                  <w:color w:val="000000" w:themeColor="text1"/>
                                  <w:spacing w:val="0"/>
                                  <w:sz w:val="28"/>
                                  <w:szCs w:val="28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科研经历  THE SCIENTIFIC RESEARCH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3pt;margin-top:201.9pt;height:129.45pt;width:454.2pt;z-index:251661312;mso-width-relative:page;mso-height-relative:page;" coordorigin="3816,7228" coordsize="9084,2589" o:gfxdata="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">
                <o:lock v:ext="edit" aspectratio="f"/>
                <v:line id="_x0000_s1026" o:spid="_x0000_s1026" o:spt="20" style="position:absolute;left:3816;top:7797;height:0;width:9084;" filled="f" stroked="t" coordsize="21600,21600" o:gfxdata="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IOeQ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shape id="文本框 399" o:spid="_x0000_s1026" o:spt="202" type="#_x0000_t202" style="position:absolute;left:3827;top:7833;height:1984;width:8950;" filled="f" stroked="f" coordsize="21600,21600" o:gfxdata="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a3PA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52EE53FD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line="36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18"/>
                            <w:szCs w:val="1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作为核心算法书写，参与研究与开发环状RNA智能设计与分析平台，通过对输入的蛋白质序列和IRES序列进行MFE，CAI，IRES结构偏差计算，综合评判后给出多条合适的环状RNA序列，目前已申请到软件著作权。</w:t>
                        </w:r>
                      </w:p>
                      <w:p w14:paraId="3261C3F6"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i w:val="0"/>
                            <w:iC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shape id="文本框 399" o:spid="_x0000_s1026" o:spt="202" type="#_x0000_t202" style="position:absolute;left:3822;top:7228;height:530;width:5929;" filled="f" stroked="f" coordsize="21600,21600" o:gfxdata="UEsDBAoAAAAAAIdO4kAAAAAAAAAAAAAAAAAEAAAAZHJzL1BLAwQUAAAACACHTuJAJuFqm7sAAADb&#10;AAAADwAAAGRycy9kb3ducmV2LnhtbEVPy4rCMBTdC/MP4Qqz09Qy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uFqm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1FF30CC"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50" w:line="240" w:lineRule="exact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i w:val="0"/>
                            <w:iCs w:val="0"/>
                            <w:color w:val="000000" w:themeColor="text1"/>
                            <w:spacing w:val="0"/>
                            <w:sz w:val="28"/>
                            <w:szCs w:val="28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科研经历  THE SCIENTIFIC RESEARCH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-340360</wp:posOffset>
                </wp:positionH>
                <wp:positionV relativeFrom="paragraph">
                  <wp:posOffset>3258185</wp:posOffset>
                </wp:positionV>
                <wp:extent cx="113030" cy="113030"/>
                <wp:effectExtent l="0" t="0" r="1270" b="1270"/>
                <wp:wrapNone/>
                <wp:docPr id="64" name="椭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6.8pt;margin-top:256.55pt;height:8.9pt;width:8.9pt;z-index:251671552;v-text-anchor:middle;mso-width-relative:page;mso-height-relative:page;" fillcolor="#595959 [2109]" filled="t" stroked="f" coordsize="21600,21600" o:gfxdata="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ir7VD2QAAAAsBAAAPAAAAAAAA&#10;AAEAIAAAACIAAABkcnMvZG93bnJldi54bWxQSwECFAAUAAAACACHTuJAXaTUb4MCAAAIBQAADgAA&#10;AAAAAAABACAAAAAo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2741295</wp:posOffset>
                </wp:positionV>
                <wp:extent cx="275590" cy="275590"/>
                <wp:effectExtent l="0" t="0" r="3810" b="381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" cy="275590"/>
                          <a:chOff x="1411" y="6661"/>
                          <a:chExt cx="434" cy="434"/>
                        </a:xfrm>
                      </wpg:grpSpPr>
                      <wps:wsp>
                        <wps:cNvPr id="63" name="椭圆 63"/>
                        <wps:cNvSpPr/>
                        <wps:spPr>
                          <a:xfrm>
                            <a:off x="1411" y="6661"/>
                            <a:ext cx="434" cy="43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图片 74" descr="科研系统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466" y="6726"/>
                            <a:ext cx="313" cy="3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2pt;margin-top:215.85pt;height:21.7pt;width:21.7pt;z-index:251669504;mso-width-relative:page;mso-height-relative:page;" coordorigin="1411,6661" coordsize="434,434" o:gfxdata="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">
                <o:lock v:ext="edit" aspectratio="f"/>
                <v:shape id="_x0000_s1026" o:spid="_x0000_s1026" o:spt="3" type="#_x0000_t3" style="position:absolute;left:1411;top:6661;height:434;width:434;v-text-anchor:middle;" fillcolor="#595959 [2109]" filled="t" stroked="f" coordsize="21600,21600" o:gfxdata="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YEfo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科研系统" type="#_x0000_t75" style="position:absolute;left:1466;top:6726;height:313;width:313;" filled="f" o:preferrelative="t" stroked="f" coordsize="21600,21600" o:gfxdata="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3+3fa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3789045</wp:posOffset>
                </wp:positionH>
                <wp:positionV relativeFrom="paragraph">
                  <wp:posOffset>-626745</wp:posOffset>
                </wp:positionV>
                <wp:extent cx="2480945" cy="408305"/>
                <wp:effectExtent l="0" t="0" r="0" b="0"/>
                <wp:wrapNone/>
                <wp:docPr id="78" name="文本框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945" cy="408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AC020">
                            <w:pPr>
                              <w:ind w:firstLine="326" w:firstLineChars="100"/>
                              <w:rPr>
                                <w:rFonts w:hint="eastAsia" w:ascii="MiSans Semibold" w:hAnsi="MiSans Semibold" w:eastAsia="MiSans Semibold" w:cs="MiSans Semibold"/>
                                <w:b w:val="0"/>
                                <w:bCs w:val="0"/>
                                <w:color w:val="7E7E7E"/>
                                <w:spacing w:val="23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rgbClr w14:val="7E7E7E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Sans Semibold" w:hAnsi="MiSans Semibold" w:eastAsia="MiSans Semibold" w:cs="MiSans Semibold"/>
                                <w:b w:val="0"/>
                                <w:bCs w:val="0"/>
                                <w:i w:val="0"/>
                                <w:iCs w:val="0"/>
                                <w:color w:val="7E7E7E"/>
                                <w:spacing w:val="23"/>
                                <w:sz w:val="28"/>
                                <w:szCs w:val="28"/>
                                <w:lang w:val="en-US" w:eastAsia="zh-CN"/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textFill>
                                  <w14:solidFill>
                                    <w14:srgbClr w14:val="7E7E7E">
                                      <w14:alpha w14:val="0"/>
                                    </w14:srgbClr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  <w:p w14:paraId="463257B3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9" o:spid="_x0000_s1026" o:spt="202" type="#_x0000_t202" style="position:absolute;left:0pt;margin-left:298.35pt;margin-top:-49.35pt;height:32.15pt;width:195.35pt;z-index:251674624;mso-width-relative:page;mso-height-relative:page;" filled="f" stroked="f" coordsize="21600,21600" o:gfxdata="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otiFi2wAAAAsBAAAPAAAAAAAAAAEAIAAAACIA&#10;AABkcnMvZG93bnJldi54bWxQSwECFAAUAAAACACHTuJA9kMAjT8CAABpBAAADgAAAAAAAAABACAA&#10;AAAq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7AC020">
                      <w:pPr>
                        <w:ind w:firstLine="326" w:firstLineChars="100"/>
                        <w:rPr>
                          <w:rFonts w:hint="eastAsia" w:ascii="MiSans Semibold" w:hAnsi="MiSans Semibold" w:eastAsia="MiSans Semibold" w:cs="MiSans Semibold"/>
                          <w:b w:val="0"/>
                          <w:bCs w:val="0"/>
                          <w:color w:val="7E7E7E"/>
                          <w:spacing w:val="23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rgbClr w14:val="7E7E7E">
                                <w14:alpha w14:val="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MiSans Semibold" w:hAnsi="MiSans Semibold" w:eastAsia="MiSans Semibold" w:cs="MiSans Semibold"/>
                          <w:b w:val="0"/>
                          <w:bCs w:val="0"/>
                          <w:i w:val="0"/>
                          <w:iCs w:val="0"/>
                          <w:color w:val="7E7E7E"/>
                          <w:spacing w:val="23"/>
                          <w:sz w:val="28"/>
                          <w:szCs w:val="28"/>
                          <w:lang w:val="en-US" w:eastAsia="zh-CN"/>
                          <w14:shadow w14:blurRad="0" w14:dist="0" w14:dir="0" w14:sx="0" w14:sy="0" w14:kx="0" w14:ky="0" w14:algn="none">
                            <w14:srgbClr w14:val="000000"/>
                          </w14:shadow>
                          <w14:textFill>
                            <w14:solidFill>
                              <w14:srgbClr w14:val="7E7E7E">
                                <w14:alpha w14:val="0"/>
                              </w14:srgbClr>
                            </w14:solidFill>
                          </w14:textFill>
                        </w:rPr>
                        <w:t>PERSONAL RESUME</w:t>
                      </w:r>
                    </w:p>
                    <w:p w14:paraId="463257B3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column">
                  <wp:posOffset>3931285</wp:posOffset>
                </wp:positionH>
                <wp:positionV relativeFrom="paragraph">
                  <wp:posOffset>-522605</wp:posOffset>
                </wp:positionV>
                <wp:extent cx="2641600" cy="269875"/>
                <wp:effectExtent l="0" t="0" r="6350" b="15875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35" y="692150"/>
                          <a:ext cx="2641600" cy="269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9.55pt;margin-top:-41.15pt;height:21.25pt;width:208pt;z-index:-251626496;v-text-anchor:middle;mso-width-relative:page;mso-height-relative:page;" fillcolor="#FFFFFF [3212]" filled="t" stroked="f" coordsize="21600,21600" o:gfxdata="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AdptJ/bAAAADAEAAA8AAAAAAAAAAQAgAAAAIgAAAGRy&#10;cy9kb3ducmV2LnhtbFBLAQIUABQAAAAIAIdO4kBAk1k4dAIAANYEAAAOAAAAAAAAAAEAIAAAACo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-283845</wp:posOffset>
                </wp:positionH>
                <wp:positionV relativeFrom="paragraph">
                  <wp:posOffset>2137410</wp:posOffset>
                </wp:positionV>
                <wp:extent cx="0" cy="7150735"/>
                <wp:effectExtent l="6350" t="0" r="12700" b="12065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45820" y="3124200"/>
                          <a:ext cx="0" cy="71507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2.35pt;margin-top:168.3pt;height:563.05pt;width:0pt;z-index:251659264;mso-width-relative:page;mso-height-relative:page;" filled="f" stroked="t" coordsize="21600,21600" o:gfxdata="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Yb7kTYAAAADAEAAA8AAAAAAAAAAQAgAAAAIgAA&#10;AGRycy9kb3ducmV2LnhtbFBLAQIUABQAAAAIAIdO4kDQaitYCAIAAPgDAAAOAAAAAAAAAAEAIAAA&#10;ACcBAABkcnMvZTJvRG9jLnhtbFBLBQYAAAAABgAGAFkBAAChBQAAAAA=&#10;">
                <v:fill on="f" focussize="0,0"/>
                <v:stroke weight="1pt" color="#808080 [1629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-340360</wp:posOffset>
                </wp:positionH>
                <wp:positionV relativeFrom="paragraph">
                  <wp:posOffset>2308225</wp:posOffset>
                </wp:positionV>
                <wp:extent cx="113030" cy="113030"/>
                <wp:effectExtent l="0" t="0" r="1270" b="1270"/>
                <wp:wrapNone/>
                <wp:docPr id="62" name="椭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" cy="11303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6.8pt;margin-top:181.75pt;height:8.9pt;width:8.9pt;z-index:251664384;v-text-anchor:middle;mso-width-relative:page;mso-height-relative:page;" fillcolor="#595959 [2109]" filled="t" stroked="f" coordsize="21600,21600" o:gfxdata="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0XT5+2QAAAAsBAAAPAAAAAAAA&#10;AAEAIAAAACIAAABkcnMvZG93bnJldi54bWxQSwECFAAUAAAACACHTuJAmnwT14MCAAAIBQAADgAA&#10;AAAAAAABACAAAAAo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-421640</wp:posOffset>
                </wp:positionH>
                <wp:positionV relativeFrom="paragraph">
                  <wp:posOffset>1880870</wp:posOffset>
                </wp:positionV>
                <wp:extent cx="275590" cy="275590"/>
                <wp:effectExtent l="0" t="0" r="10160" b="1016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" cy="275590"/>
                          <a:chOff x="1411" y="4847"/>
                          <a:chExt cx="434" cy="434"/>
                        </a:xfrm>
                      </wpg:grpSpPr>
                      <wps:wsp>
                        <wps:cNvPr id="61" name="椭圆 61"/>
                        <wps:cNvSpPr/>
                        <wps:spPr>
                          <a:xfrm>
                            <a:off x="1411" y="4847"/>
                            <a:ext cx="434" cy="434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任意多边形 73"/>
                        <wps:cNvSpPr/>
                        <wps:spPr>
                          <a:xfrm>
                            <a:off x="1470" y="4960"/>
                            <a:ext cx="302" cy="205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</a:gdLst>
                            <a:ahLst/>
                            <a:cxnLst>
                              <a:cxn ang="0">
                                <a:pos x="461443" y="208071"/>
                              </a:cxn>
                              <a:cxn ang="0">
                                <a:pos x="447770" y="191016"/>
                              </a:cxn>
                              <a:cxn ang="0">
                                <a:pos x="447770" y="92097"/>
                              </a:cxn>
                              <a:cxn ang="0">
                                <a:pos x="475115" y="81864"/>
                              </a:cxn>
                              <a:cxn ang="0">
                                <a:pos x="239267" y="0"/>
                              </a:cxn>
                              <a:cxn ang="0">
                                <a:pos x="0" y="81864"/>
                              </a:cxn>
                              <a:cxn ang="0">
                                <a:pos x="239267" y="163728"/>
                              </a:cxn>
                              <a:cxn ang="0">
                                <a:pos x="434098" y="95508"/>
                              </a:cxn>
                              <a:cxn ang="0">
                                <a:pos x="434098" y="191016"/>
                              </a:cxn>
                              <a:cxn ang="0">
                                <a:pos x="420426" y="208071"/>
                              </a:cxn>
                              <a:cxn ang="0">
                                <a:pos x="430680" y="218304"/>
                              </a:cxn>
                              <a:cxn ang="0">
                                <a:pos x="420426" y="276291"/>
                              </a:cxn>
                              <a:cxn ang="0">
                                <a:pos x="461443" y="276291"/>
                              </a:cxn>
                              <a:cxn ang="0">
                                <a:pos x="451188" y="218304"/>
                              </a:cxn>
                              <a:cxn ang="0">
                                <a:pos x="461443" y="208071"/>
                              </a:cxn>
                              <a:cxn ang="0">
                                <a:pos x="95707" y="143262"/>
                              </a:cxn>
                              <a:cxn ang="0">
                                <a:pos x="95707" y="235359"/>
                              </a:cxn>
                              <a:cxn ang="0">
                                <a:pos x="239267" y="276291"/>
                              </a:cxn>
                              <a:cxn ang="0">
                                <a:pos x="379408" y="235359"/>
                              </a:cxn>
                              <a:cxn ang="0">
                                <a:pos x="379408" y="143262"/>
                              </a:cxn>
                              <a:cxn ang="0">
                                <a:pos x="239267" y="191016"/>
                              </a:cxn>
                              <a:cxn ang="0">
                                <a:pos x="95707" y="143262"/>
                              </a:cxn>
                            </a:cxnLst>
                            <a:pathLst>
                              <a:path w="139" h="81">
                                <a:moveTo>
                                  <a:pt x="135" y="61"/>
                                </a:moveTo>
                                <a:cubicBezTo>
                                  <a:pt x="135" y="58"/>
                                  <a:pt x="134" y="56"/>
                                  <a:pt x="131" y="56"/>
                                </a:cubicBezTo>
                                <a:cubicBezTo>
                                  <a:pt x="131" y="27"/>
                                  <a:pt x="131" y="27"/>
                                  <a:pt x="131" y="27"/>
                                </a:cubicBezTo>
                                <a:cubicBezTo>
                                  <a:pt x="139" y="24"/>
                                  <a:pt x="139" y="24"/>
                                  <a:pt x="139" y="24"/>
                                </a:cubicBezTo>
                                <a:cubicBezTo>
                                  <a:pt x="70" y="0"/>
                                  <a:pt x="70" y="0"/>
                                  <a:pt x="70" y="0"/>
                                </a:cubicBezTo>
                                <a:cubicBezTo>
                                  <a:pt x="0" y="24"/>
                                  <a:pt x="0" y="24"/>
                                  <a:pt x="0" y="24"/>
                                </a:cubicBezTo>
                                <a:cubicBezTo>
                                  <a:pt x="70" y="48"/>
                                  <a:pt x="70" y="48"/>
                                  <a:pt x="70" y="48"/>
                                </a:cubicBezTo>
                                <a:cubicBezTo>
                                  <a:pt x="127" y="28"/>
                                  <a:pt x="127" y="28"/>
                                  <a:pt x="127" y="28"/>
                                </a:cubicBezTo>
                                <a:cubicBezTo>
                                  <a:pt x="127" y="56"/>
                                  <a:pt x="127" y="56"/>
                                  <a:pt x="127" y="56"/>
                                </a:cubicBezTo>
                                <a:cubicBezTo>
                                  <a:pt x="125" y="56"/>
                                  <a:pt x="123" y="58"/>
                                  <a:pt x="123" y="61"/>
                                </a:cubicBezTo>
                                <a:cubicBezTo>
                                  <a:pt x="123" y="63"/>
                                  <a:pt x="125" y="64"/>
                                  <a:pt x="126" y="64"/>
                                </a:cubicBezTo>
                                <a:cubicBezTo>
                                  <a:pt x="123" y="81"/>
                                  <a:pt x="123" y="81"/>
                                  <a:pt x="123" y="81"/>
                                </a:cubicBezTo>
                                <a:cubicBezTo>
                                  <a:pt x="135" y="81"/>
                                  <a:pt x="135" y="81"/>
                                  <a:pt x="135" y="81"/>
                                </a:cubicBezTo>
                                <a:cubicBezTo>
                                  <a:pt x="132" y="64"/>
                                  <a:pt x="132" y="64"/>
                                  <a:pt x="132" y="64"/>
                                </a:cubicBezTo>
                                <a:cubicBezTo>
                                  <a:pt x="134" y="64"/>
                                  <a:pt x="135" y="63"/>
                                  <a:pt x="135" y="61"/>
                                </a:cubicBezTo>
                                <a:close/>
                                <a:moveTo>
                                  <a:pt x="28" y="42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76"/>
                                  <a:pt x="47" y="81"/>
                                  <a:pt x="70" y="81"/>
                                </a:cubicBezTo>
                                <a:cubicBezTo>
                                  <a:pt x="92" y="81"/>
                                  <a:pt x="111" y="76"/>
                                  <a:pt x="111" y="69"/>
                                </a:cubicBezTo>
                                <a:cubicBezTo>
                                  <a:pt x="111" y="42"/>
                                  <a:pt x="111" y="42"/>
                                  <a:pt x="111" y="42"/>
                                </a:cubicBezTo>
                                <a:cubicBezTo>
                                  <a:pt x="70" y="56"/>
                                  <a:pt x="70" y="56"/>
                                  <a:pt x="70" y="56"/>
                                </a:cubicBezTo>
                                <a:lnTo>
                                  <a:pt x="28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>
                            <a:noFill/>
                          </a:ln>
                        </wps:spPr>
                        <wps:txbx>
                          <w:txbxContent>
                            <w:p w14:paraId="583CFD0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3.2pt;margin-top:148.1pt;height:21.7pt;width:21.7pt;z-index:251674624;mso-width-relative:page;mso-height-relative:page;" coordorigin="1411,4847" coordsize="434,434" o:gfxdata="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">
                <o:lock v:ext="edit" aspectratio="f"/>
                <v:shape id="_x0000_s1026" o:spid="_x0000_s1026" o:spt="3" type="#_x0000_t3" style="position:absolute;left:1411;top:4847;height:434;width:434;v-text-anchor:middle;" fillcolor="#595959 [2109]" filled="t" stroked="f" coordsize="21600,21600" o:gfxdata="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/nwE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00" style="position:absolute;left:1470;top:4960;height:205;width:302;" fillcolor="#FFFFFF [3212]" filled="t" stroked="f" coordsize="139,81" o:gfxdata="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OwZa8AAAA&#10;2wAAAA8AAAAAAAAAAQAgAAAAIgAAAGRycy9kb3ducmV2LnhtbFBLAQIUABQAAAAIAIdO4kAzLwWe&#10;OwAAADkAAAAQAAAAAAAAAAEAIAAAAAsBAABkcnMvc2hhcGV4bWwueG1sUEsFBgAAAAAGAAYAWwEA&#10;ALUDAAAAAA==&#10;" path="m135,61c135,58,134,56,131,56c131,27,131,27,131,27c139,24,139,24,139,24c70,0,70,0,70,0c0,24,0,24,0,24c70,48,70,48,70,48c127,28,127,28,127,28c127,56,127,56,127,56c125,56,123,58,123,61c123,63,125,64,126,64c123,81,123,81,123,81c135,81,135,81,135,81c132,64,132,64,132,64c134,64,135,63,135,61xm28,42c28,69,28,69,28,69c28,76,47,81,70,81c92,81,111,76,111,69c111,42,111,42,111,42c70,56,70,56,70,56l28,42xe">
                  <v:path textboxrect="0,0,139,81" o:connectlocs="461443,208071;447770,191016;447770,92097;475115,81864;239267,0;0,81864;239267,163728;434098,95508;434098,191016;420426,208071;430680,218304;420426,276291;461443,276291;451188,218304;461443,208071;95707,143262;95707,235359;239267,276291;379408,235359;379408,143262;239267,191016;95707,143262" o:connectangles="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583CFD00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微软雅黑" w:hAnsi="微软雅黑" w:eastAsia="微软雅黑" w:cs="微软雅黑"/>
          <w:sz w:val="21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-461010</wp:posOffset>
            </wp:positionH>
            <wp:positionV relativeFrom="paragraph">
              <wp:posOffset>-556895</wp:posOffset>
            </wp:positionV>
            <wp:extent cx="967740" cy="1272540"/>
            <wp:effectExtent l="0" t="0" r="10160" b="10160"/>
            <wp:wrapNone/>
            <wp:docPr id="42" name="图片 4" descr="D:/Users/ffw/Desktop/微信图片_20260204153326_198_137.jpg微信图片_20260204153326_198_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" descr="D:/Users/ffw/Desktop/微信图片_20260204153326_198_137.jpg微信图片_20260204153326_198_137"/>
                    <pic:cNvPicPr>
                      <a:picLocks noChangeAspect="1"/>
                    </pic:cNvPicPr>
                  </pic:nvPicPr>
                  <pic:blipFill>
                    <a:blip r:embed="rId8"/>
                    <a:srcRect t="6594" b="6594"/>
                    <a:stretch>
                      <a:fillRect/>
                    </a:stretch>
                  </pic:blipFill>
                  <pic:spPr>
                    <a:xfrm>
                      <a:off x="681990" y="596900"/>
                      <a:ext cx="9677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-1152525</wp:posOffset>
                </wp:positionH>
                <wp:positionV relativeFrom="paragraph">
                  <wp:posOffset>-918210</wp:posOffset>
                </wp:positionV>
                <wp:extent cx="7632065" cy="1889760"/>
                <wp:effectExtent l="0" t="0" r="6985" b="1524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66775" y="213995"/>
                          <a:ext cx="7632065" cy="18897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5pt;margin-top:-72.3pt;height:148.8pt;width:600.95pt;z-index:-251633664;v-text-anchor:middle;mso-width-relative:page;mso-height-relative:page;" fillcolor="#808080 [1612]" filled="t" stroked="f" coordsize="21600,21600" o:gfxdata="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csdu52wAAAA4BAAAPAAAA&#10;AAAAAAEAIAAAACIAAABkcnMvZG93bnJldi54bWxQSwECFAAUAAAACACHTuJA9+Q6dIQCAAD4BAAA&#10;DgAAAAAAAAABACAAAAAqAQAAZHJzL2Uyb0RvYy54bWxQSwUGAAAAAAYABgBZAQAAI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-651510</wp:posOffset>
                </wp:positionH>
                <wp:positionV relativeFrom="paragraph">
                  <wp:posOffset>9661525</wp:posOffset>
                </wp:positionV>
                <wp:extent cx="7033260" cy="370840"/>
                <wp:effectExtent l="0" t="0" r="15875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3260" cy="370840"/>
                          <a:chOff x="6953" y="513"/>
                          <a:chExt cx="11076" cy="584"/>
                        </a:xfrm>
                      </wpg:grpSpPr>
                      <wps:wsp>
                        <wps:cNvPr id="10" name="直接连接符 10"/>
                        <wps:cNvCnPr/>
                        <wps:spPr>
                          <a:xfrm>
                            <a:off x="9629" y="876"/>
                            <a:ext cx="84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rgbClr val="C66A1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文本框 399"/>
                        <wps:cNvSpPr txBox="1"/>
                        <wps:spPr>
                          <a:xfrm>
                            <a:off x="6953" y="513"/>
                            <a:ext cx="2515" cy="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17A462">
                              <w:pPr>
                                <w:rPr>
                                  <w:rFonts w:hint="default" w:ascii="MiSans Medium" w:hAnsi="MiSans Medium" w:eastAsia="MiSans Medium" w:cs="MiSans Medium"/>
                                  <w:b w:val="0"/>
                                  <w:bCs w:val="0"/>
                                  <w:color w:val="C66A10"/>
                                  <w:sz w:val="2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MiSans Medium" w:hAnsi="MiSans Medium" w:eastAsia="MiSans Medium" w:cs="MiSans Medium"/>
                                  <w:b w:val="0"/>
                                  <w:bCs w:val="0"/>
                                  <w:i w:val="0"/>
                                  <w:iCs w:val="0"/>
                                  <w:color w:val="C66A10"/>
                                  <w:spacing w:val="6"/>
                                  <w:sz w:val="21"/>
                                  <w:szCs w:val="21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3pt;margin-top:760.75pt;height:29.2pt;width:553.8pt;z-index:251681792;mso-width-relative:page;mso-height-relative:page;" coordorigin="6953,513" coordsize="11076,584" o:gfxdata="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AEBN5O3AAAAA8BAAAPAAAAAAAAAAEAIAAAACIAAABk&#10;cnMvZG93bnJldi54bWxQSwECFAAUAAAACACHTuJAL38l9VgDAABxBwAADgAAAAAAAAABACAAAAAr&#10;AQAAZHJzL2Uyb0RvYy54bWxQSwUGAAAAAAYABgBZAQAA9QYAAAAA&#10;">
                <o:lock v:ext="edit" aspectratio="f"/>
                <v:line id="_x0000_s1026" o:spid="_x0000_s1026" o:spt="20" style="position:absolute;left:9629;top:876;height:0;width:8400;" filled="f" stroked="t" coordsize="21600,21600" o:gfxdata="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NC3MvQAA&#10;ANsAAAAPAAAAAAAAAAEAIAAAACIAAABkcnMvZG93bnJldi54bWxQSwECFAAUAAAACACHTuJAMy8F&#10;njsAAAA5AAAAEAAAAAAAAAABACAAAAAMAQAAZHJzL3NoYXBleG1sLnhtbFBLBQYAAAAABgAGAFsB&#10;AAC2AwAAAAA=&#10;">
                  <v:fill on="f" focussize="0,0"/>
                  <v:stroke weight="3pt" color="#C66A10 [3204]" miterlimit="8" joinstyle="miter"/>
                  <v:imagedata o:title=""/>
                  <o:lock v:ext="edit" aspectratio="f"/>
                </v:line>
                <v:shape id="文本框 399" o:spid="_x0000_s1026" o:spt="202" type="#_x0000_t202" style="position:absolute;left:6953;top:513;height:585;width:2515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717A462">
                        <w:pPr>
                          <w:rPr>
                            <w:rFonts w:hint="default" w:ascii="MiSans Medium" w:hAnsi="MiSans Medium" w:eastAsia="MiSans Medium" w:cs="MiSans Medium"/>
                            <w:b w:val="0"/>
                            <w:bCs w:val="0"/>
                            <w:color w:val="C66A10"/>
                            <w:sz w:val="2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MiSans Medium" w:hAnsi="MiSans Medium" w:eastAsia="MiSans Medium" w:cs="MiSans Medium"/>
                            <w:b w:val="0"/>
                            <w:bCs w:val="0"/>
                            <w:i w:val="0"/>
                            <w:iCs w:val="0"/>
                            <w:color w:val="C66A10"/>
                            <w:spacing w:val="6"/>
                            <w:sz w:val="21"/>
                            <w:szCs w:val="21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A9783F4D-3EC5-45C6-A593-59E2340C716E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6C373C75-9C71-4CEB-9DEA-C1FDDB4120F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AA02ECAB-6B24-4F13-AB83-8B74D20319A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0F456E17-5D19-4D9F-A134-C27099840085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D4BD78FE-7B17-4D45-B33C-3DA08D219A0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91DB4677-D597-4DC8-84EB-3485CDCBBF1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7" w:fontKey="{64396726-EA28-446A-BFDD-34082D60EFF0}"/>
  </w:font>
  <w:font w:name="MiSans Demibold">
    <w:panose1 w:val="00000700000000000000"/>
    <w:charset w:val="86"/>
    <w:family w:val="auto"/>
    <w:pitch w:val="default"/>
    <w:sig w:usb0="80000287" w:usb1="080F1811" w:usb2="00000016" w:usb3="00000000" w:csb0="00040001" w:csb1="00000000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  <w:embedRegular r:id="rId8" w:fontKey="{9F94458F-AE88-403C-900F-AFEA9797A274}"/>
  </w:font>
  <w:font w:name="MiSans Semibold">
    <w:panose1 w:val="00000700000000000000"/>
    <w:charset w:val="86"/>
    <w:family w:val="auto"/>
    <w:pitch w:val="default"/>
    <w:sig w:usb0="80000287" w:usb1="080F1811" w:usb2="00000016" w:usb3="00000000" w:csb0="00040001" w:csb1="00000000"/>
    <w:embedRegular r:id="rId9" w:fontKey="{DE57913B-4348-49E7-A591-F1E98C5D171B}"/>
  </w:font>
  <w:font w:name="MiSans Medium">
    <w:panose1 w:val="00000600000000000000"/>
    <w:charset w:val="86"/>
    <w:family w:val="auto"/>
    <w:pitch w:val="default"/>
    <w:sig w:usb0="80000287" w:usb1="080F1811" w:usb2="00000016" w:usb3="00000000" w:csb0="00040001" w:csb1="00000000"/>
    <w:embedRegular r:id="rId10" w:fontKey="{BC4B22B5-6B85-47D3-8203-66B3E9DDF5C4}"/>
  </w:font>
  <w:font w:name="WPSEMBED3">
    <w:panose1 w:val="00000700000000000000"/>
    <w:charset w:val="86"/>
    <w:family w:val="auto"/>
    <w:pitch w:val="default"/>
    <w:sig w:usb0="80000287" w:usb1="080F1811" w:usb2="00000016" w:usb3="00000000" w:csb0="00040001" w:csb1="00000000"/>
  </w:font>
  <w:font w:name="WPSEMBED4">
    <w:panose1 w:val="00000500000000000000"/>
    <w:charset w:val="86"/>
    <w:family w:val="auto"/>
    <w:pitch w:val="default"/>
    <w:sig w:usb0="80000287" w:usb1="080F1811" w:usb2="00000016" w:usb3="00000000" w:csb0="00040001" w:csb1="00000000"/>
  </w:font>
  <w:font w:name="WPSEMBED1">
    <w:panose1 w:val="00000700000000000000"/>
    <w:charset w:val="86"/>
    <w:family w:val="auto"/>
    <w:pitch w:val="default"/>
    <w:sig w:usb0="80000287" w:usb1="080F1811" w:usb2="00000016" w:usb3="00000000" w:csb0="00040001" w:csb1="00000000"/>
  </w:font>
  <w:font w:name="WPSEMBED2">
    <w:panose1 w:val="00000600000000000000"/>
    <w:charset w:val="86"/>
    <w:family w:val="auto"/>
    <w:pitch w:val="default"/>
    <w:sig w:usb0="80000287" w:usb1="080F1811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1" w:fontKey="{039617A4-87AD-4295-961C-78EBC156F2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TrueTypeFonts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1F2914"/>
    <w:rsid w:val="0DB37609"/>
    <w:rsid w:val="142E6617"/>
    <w:rsid w:val="193006AE"/>
    <w:rsid w:val="1C1F2914"/>
    <w:rsid w:val="4A297CE3"/>
    <w:rsid w:val="4D8148F9"/>
    <w:rsid w:val="4E0E402F"/>
    <w:rsid w:val="6819231A"/>
    <w:rsid w:val="73D2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fw\AppData\Roaming\kingsoft\office6\templates\download\b5e09f26-ad7e-4832-a133-0d1f6a175df2\&#35835;&#21338;&#31616;&#21382;&#27169;&#26495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3f3ad2d-fe09-4433-89be-b6b6a663b3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读博简历模板.docx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2026-02-04T06:51:00Z</dcterms:created>
  <dc:creator>冯访问</dc:creator>
  <cp:lastModifiedBy>冯访问</cp:lastModifiedBy>
  <cp:lastPrinted>2026-02-04T08:37:05Z</cp:lastPrinted>
  <dcterms:modified xsi:type="dcterms:W3CDTF">2026-02-04T08:37:15Z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74325442081B494181791FFA858538E6_11</vt:lpwstr>
  </property>
  <property fmtid="{D5CDD505-2E9C-101B-9397-08002B2CF9AE}" pid="4" name="KSOTemplateUUID">
    <vt:lpwstr>v1.0_mb_juyDPV+Ni9X84euqmUKrWA==</vt:lpwstr>
  </property>
  <property fmtid="{D5CDD505-2E9C-101B-9397-08002B2CF9AE}" pid="5" name="KSOTemplateDocerSaveRecord">
    <vt:lpwstr>eyJoZGlkIjoiMmRjM2FlYzJiNmJkODgzZDc0MjU0ZTVkYTJkMzIxMzYiLCJ1c2VySWQiOiIxMDUxNjQ2NDAxIn0=</vt:lpwstr>
  </property>
</Properties>
</file>